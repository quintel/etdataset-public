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85DC" w14:textId="77777777" w:rsidR="00A10877" w:rsidRDefault="00A10877">
      <w:pPr>
        <w:rPr>
          <w:sz w:val="40"/>
        </w:rPr>
      </w:pPr>
    </w:p>
    <w:p w14:paraId="4E883365" w14:textId="77777777" w:rsidR="00E14835" w:rsidRDefault="00E14835"/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6508"/>
      </w:tblGrid>
      <w:tr w:rsidR="007F59EC" w14:paraId="60E4CE6C" w14:textId="77777777" w:rsidTr="007F59EC">
        <w:tc>
          <w:tcPr>
            <w:tcW w:w="1809" w:type="dxa"/>
          </w:tcPr>
          <w:p w14:paraId="5A2887CD" w14:textId="77777777" w:rsidR="007F59EC" w:rsidRPr="007F59EC" w:rsidRDefault="007F59EC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 w:rsidRPr="007F59EC">
              <w:rPr>
                <w:sz w:val="24"/>
              </w:rPr>
              <w:t>an:</w:t>
            </w:r>
          </w:p>
        </w:tc>
        <w:tc>
          <w:tcPr>
            <w:tcW w:w="6638" w:type="dxa"/>
          </w:tcPr>
          <w:p w14:paraId="5FEEA2B4" w14:textId="50BB50B6" w:rsidR="007F59EC" w:rsidRDefault="00883297">
            <w:r>
              <w:t>NEDU</w:t>
            </w:r>
          </w:p>
        </w:tc>
      </w:tr>
      <w:tr w:rsidR="007F59EC" w14:paraId="22AA7F95" w14:textId="77777777" w:rsidTr="007F59EC">
        <w:tc>
          <w:tcPr>
            <w:tcW w:w="1809" w:type="dxa"/>
          </w:tcPr>
          <w:p w14:paraId="44CFE8D0" w14:textId="77777777" w:rsidR="007F59EC" w:rsidRPr="007F59EC" w:rsidRDefault="007F59EC">
            <w:pPr>
              <w:rPr>
                <w:sz w:val="24"/>
              </w:rPr>
            </w:pPr>
            <w:r>
              <w:rPr>
                <w:sz w:val="24"/>
              </w:rPr>
              <w:t>V</w:t>
            </w:r>
            <w:r w:rsidRPr="007F59EC">
              <w:rPr>
                <w:sz w:val="24"/>
              </w:rPr>
              <w:t>an:</w:t>
            </w:r>
          </w:p>
        </w:tc>
        <w:tc>
          <w:tcPr>
            <w:tcW w:w="6638" w:type="dxa"/>
          </w:tcPr>
          <w:p w14:paraId="77235CC2" w14:textId="77777777" w:rsidR="007F59EC" w:rsidRDefault="007839C8">
            <w:r>
              <w:t>Michiel van Bruggen</w:t>
            </w:r>
          </w:p>
        </w:tc>
      </w:tr>
      <w:tr w:rsidR="007F59EC" w14:paraId="5DBDD153" w14:textId="77777777" w:rsidTr="007F59EC">
        <w:tc>
          <w:tcPr>
            <w:tcW w:w="1809" w:type="dxa"/>
          </w:tcPr>
          <w:p w14:paraId="01ED2969" w14:textId="77777777" w:rsidR="007F59EC" w:rsidRPr="007F59EC" w:rsidRDefault="007F59EC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 w:rsidRPr="007F59EC">
              <w:rPr>
                <w:sz w:val="24"/>
              </w:rPr>
              <w:t>atum:</w:t>
            </w:r>
          </w:p>
        </w:tc>
        <w:sdt>
          <w:sdtPr>
            <w:alias w:val="Publicatiedatum"/>
            <w:id w:val="6989095"/>
            <w:placeholder>
              <w:docPart w:val="69031F59BFFC44ED985E6E38EB98FEB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1-08-18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6638" w:type="dxa"/>
              </w:tcPr>
              <w:p w14:paraId="025A500E" w14:textId="5BF06E09" w:rsidR="007F59EC" w:rsidRDefault="0008571C">
                <w:r>
                  <w:rPr>
                    <w:lang w:val="en-GB"/>
                  </w:rPr>
                  <w:t>18/08/2021</w:t>
                </w:r>
              </w:p>
            </w:tc>
          </w:sdtContent>
        </w:sdt>
      </w:tr>
      <w:tr w:rsidR="007F59EC" w14:paraId="52B817D6" w14:textId="77777777" w:rsidTr="007F59EC">
        <w:tc>
          <w:tcPr>
            <w:tcW w:w="1809" w:type="dxa"/>
          </w:tcPr>
          <w:p w14:paraId="56143C61" w14:textId="77777777" w:rsidR="007F59EC" w:rsidRPr="007F59EC" w:rsidRDefault="007F59EC">
            <w:pPr>
              <w:rPr>
                <w:sz w:val="24"/>
              </w:rPr>
            </w:pPr>
            <w:r>
              <w:rPr>
                <w:sz w:val="24"/>
              </w:rPr>
              <w:t>O</w:t>
            </w:r>
            <w:r w:rsidRPr="007F59EC">
              <w:rPr>
                <w:sz w:val="24"/>
              </w:rPr>
              <w:t>nderwerp:</w:t>
            </w:r>
          </w:p>
        </w:tc>
        <w:sdt>
          <w:sdtPr>
            <w:alias w:val="Titel"/>
            <w:id w:val="6989096"/>
            <w:placeholder>
              <w:docPart w:val="31DE4423C2B64C12800605AE2A77B9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6638" w:type="dxa"/>
              </w:tcPr>
              <w:p w14:paraId="615D48A0" w14:textId="5B41667E" w:rsidR="007F59EC" w:rsidRDefault="005A63E6" w:rsidP="00FD5E7B">
                <w:r>
                  <w:t xml:space="preserve">controleformulier profielen </w:t>
                </w:r>
                <w:r w:rsidR="00FD5E7B">
                  <w:t>aardgas</w:t>
                </w:r>
                <w:r w:rsidR="008B42D6">
                  <w:t xml:space="preserve"> 202</w:t>
                </w:r>
                <w:r w:rsidR="00221F0E">
                  <w:t>3</w:t>
                </w:r>
                <w:r w:rsidR="003F2709">
                  <w:t xml:space="preserve"> versie </w:t>
                </w:r>
                <w:r w:rsidR="00221F0E">
                  <w:t>1</w:t>
                </w:r>
                <w:r w:rsidR="003F2709">
                  <w:t>.0</w:t>
                </w:r>
                <w:r w:rsidR="00221F0E">
                  <w:t>0</w:t>
                </w:r>
              </w:p>
            </w:tc>
          </w:sdtContent>
        </w:sdt>
      </w:tr>
    </w:tbl>
    <w:p w14:paraId="7B77544A" w14:textId="77777777" w:rsidR="00F5256C" w:rsidRDefault="00F5256C" w:rsidP="00F5256C">
      <w:pPr>
        <w:pStyle w:val="Plattetekst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92"/>
        <w:gridCol w:w="3705"/>
      </w:tblGrid>
      <w:tr w:rsidR="005A63E6" w:rsidRPr="005446E9" w14:paraId="7305397C" w14:textId="77777777" w:rsidTr="005A63E6">
        <w:tc>
          <w:tcPr>
            <w:tcW w:w="5949" w:type="dxa"/>
          </w:tcPr>
          <w:p w14:paraId="2BE99C23" w14:textId="77777777" w:rsidR="005A63E6" w:rsidRPr="005446E9" w:rsidRDefault="005A63E6" w:rsidP="00F5256C">
            <w:pPr>
              <w:pStyle w:val="Plattetekst"/>
              <w:rPr>
                <w:b/>
                <w:sz w:val="24"/>
              </w:rPr>
            </w:pPr>
            <w:r w:rsidRPr="005446E9">
              <w:rPr>
                <w:b/>
                <w:sz w:val="24"/>
              </w:rPr>
              <w:t>Controlepunt</w:t>
            </w:r>
          </w:p>
        </w:tc>
        <w:tc>
          <w:tcPr>
            <w:tcW w:w="2348" w:type="dxa"/>
          </w:tcPr>
          <w:p w14:paraId="3C17AAEE" w14:textId="383B7108" w:rsidR="005A63E6" w:rsidRPr="005446E9" w:rsidRDefault="005A63E6" w:rsidP="00F5256C">
            <w:pPr>
              <w:pStyle w:val="Plattetekst"/>
              <w:rPr>
                <w:b/>
                <w:sz w:val="24"/>
              </w:rPr>
            </w:pPr>
          </w:p>
        </w:tc>
      </w:tr>
      <w:tr w:rsidR="005A63E6" w14:paraId="623AF2B8" w14:textId="77777777" w:rsidTr="005A63E6">
        <w:tc>
          <w:tcPr>
            <w:tcW w:w="5949" w:type="dxa"/>
          </w:tcPr>
          <w:p w14:paraId="2A7B3FC3" w14:textId="77777777" w:rsidR="005A63E6" w:rsidRPr="005A63E6" w:rsidRDefault="005A63E6" w:rsidP="005A63E6">
            <w:pPr>
              <w:pStyle w:val="Plattetekst"/>
              <w:spacing w:after="0"/>
              <w:rPr>
                <w:b/>
              </w:rPr>
            </w:pPr>
            <w:r w:rsidRPr="005A63E6">
              <w:rPr>
                <w:b/>
              </w:rPr>
              <w:t>Inhoud zip-bestand</w:t>
            </w:r>
          </w:p>
          <w:p w14:paraId="5549DD1A" w14:textId="3FB08BAA" w:rsidR="005A63E6" w:rsidRDefault="005A63E6" w:rsidP="005A63E6">
            <w:pPr>
              <w:pStyle w:val="Plattetekst"/>
              <w:spacing w:after="0"/>
            </w:pPr>
            <w:r>
              <w:t xml:space="preserve">Profielen: </w:t>
            </w:r>
            <w:r w:rsidRPr="005A63E6">
              <w:t xml:space="preserve">profielen </w:t>
            </w:r>
            <w:r w:rsidR="00530372">
              <w:t>a</w:t>
            </w:r>
            <w:r w:rsidR="00FD5E7B">
              <w:t>ardgas</w:t>
            </w:r>
            <w:r w:rsidRPr="005A63E6">
              <w:t xml:space="preserve"> </w:t>
            </w:r>
            <w:r>
              <w:t>[</w:t>
            </w:r>
            <w:r w:rsidR="00D32056">
              <w:t>202</w:t>
            </w:r>
            <w:r w:rsidR="00373B76">
              <w:t>3</w:t>
            </w:r>
            <w:r>
              <w:t xml:space="preserve">] </w:t>
            </w:r>
            <w:r w:rsidRPr="005A63E6">
              <w:t xml:space="preserve">versie </w:t>
            </w:r>
            <w:r>
              <w:t>[</w:t>
            </w:r>
            <w:r w:rsidR="000D7B00">
              <w:t>1</w:t>
            </w:r>
            <w:r w:rsidR="00D32056">
              <w:t>.0</w:t>
            </w:r>
            <w:r w:rsidR="000D7B00">
              <w:t>0</w:t>
            </w:r>
            <w:r>
              <w:t>].csv</w:t>
            </w:r>
          </w:p>
          <w:p w14:paraId="22085858" w14:textId="1F2605DD" w:rsidR="00FD5E7B" w:rsidRDefault="00FD5E7B" w:rsidP="005A63E6">
            <w:pPr>
              <w:pStyle w:val="Plattetekst"/>
              <w:spacing w:after="0"/>
            </w:pPr>
            <w:r>
              <w:t>SPT: SPT [</w:t>
            </w:r>
            <w:r w:rsidR="00D32056">
              <w:t>202</w:t>
            </w:r>
            <w:r w:rsidR="00373B76">
              <w:t>3</w:t>
            </w:r>
            <w:r>
              <w:t>] versie [</w:t>
            </w:r>
            <w:r w:rsidR="000D7B00">
              <w:t>1</w:t>
            </w:r>
            <w:r w:rsidR="00D32056">
              <w:t>.0</w:t>
            </w:r>
            <w:r w:rsidR="000D7B00">
              <w:t>0</w:t>
            </w:r>
            <w:r>
              <w:t>].csv</w:t>
            </w:r>
          </w:p>
          <w:p w14:paraId="0DB4104E" w14:textId="6C77C5BE" w:rsidR="005A63E6" w:rsidRDefault="005A63E6" w:rsidP="005A63E6">
            <w:pPr>
              <w:pStyle w:val="Plattetekst"/>
              <w:spacing w:after="0"/>
            </w:pPr>
            <w:r>
              <w:t xml:space="preserve">Read me: </w:t>
            </w:r>
            <w:r w:rsidRPr="005A63E6">
              <w:t>profielen</w:t>
            </w:r>
            <w:r w:rsidR="008E4BA6">
              <w:t xml:space="preserve"> </w:t>
            </w:r>
            <w:r w:rsidR="00530372">
              <w:t>a</w:t>
            </w:r>
            <w:r w:rsidR="00FD5E7B">
              <w:t>ardgas [</w:t>
            </w:r>
            <w:r w:rsidR="00D32056">
              <w:t>202</w:t>
            </w:r>
            <w:r w:rsidR="00373B76">
              <w:t>3</w:t>
            </w:r>
            <w:r w:rsidR="00FD5E7B">
              <w:t xml:space="preserve">] versie </w:t>
            </w:r>
            <w:r>
              <w:t>[</w:t>
            </w:r>
            <w:r w:rsidR="000D7B00">
              <w:t>1</w:t>
            </w:r>
            <w:r w:rsidR="00D32056">
              <w:t>.0</w:t>
            </w:r>
            <w:r w:rsidR="000D7B00">
              <w:t>0</w:t>
            </w:r>
            <w:r>
              <w:t xml:space="preserve">] </w:t>
            </w:r>
            <w:r w:rsidRPr="005A63E6">
              <w:t>readme</w:t>
            </w:r>
            <w:r>
              <w:t>.doc</w:t>
            </w:r>
          </w:p>
          <w:p w14:paraId="456B1B9F" w14:textId="5276A3AF" w:rsidR="005A63E6" w:rsidRDefault="005A63E6" w:rsidP="008E4BA6">
            <w:pPr>
              <w:pStyle w:val="Plattetekst"/>
              <w:spacing w:after="0"/>
            </w:pPr>
            <w:r w:rsidRPr="005A63E6">
              <w:t>Verslag</w:t>
            </w:r>
            <w:r w:rsidR="00FD5E7B">
              <w:t xml:space="preserve">: Verslag </w:t>
            </w:r>
            <w:r w:rsidRPr="005A63E6">
              <w:t xml:space="preserve">profielen </w:t>
            </w:r>
            <w:r w:rsidR="00530372">
              <w:t>a</w:t>
            </w:r>
            <w:r w:rsidR="00FD5E7B">
              <w:t xml:space="preserve">ardgas </w:t>
            </w:r>
            <w:r>
              <w:t>[</w:t>
            </w:r>
            <w:r w:rsidR="001671C4">
              <w:t>202</w:t>
            </w:r>
            <w:r w:rsidR="00373B76">
              <w:t>3</w:t>
            </w:r>
            <w:r>
              <w:t xml:space="preserve">] </w:t>
            </w:r>
            <w:r w:rsidRPr="005A63E6">
              <w:t xml:space="preserve">versie </w:t>
            </w:r>
            <w:r>
              <w:t>[</w:t>
            </w:r>
            <w:r w:rsidR="000D7B00">
              <w:t>1</w:t>
            </w:r>
            <w:r w:rsidR="001671C4">
              <w:t>.0</w:t>
            </w:r>
            <w:r w:rsidR="000D7B00">
              <w:t>0</w:t>
            </w:r>
            <w:r>
              <w:t>]</w:t>
            </w:r>
            <w:r w:rsidR="00F8473B">
              <w:t>.pdf</w:t>
            </w:r>
          </w:p>
          <w:p w14:paraId="65397849" w14:textId="6D658A90" w:rsidR="00F8473B" w:rsidRDefault="00F8473B" w:rsidP="008E4BA6">
            <w:pPr>
              <w:pStyle w:val="Plattetekst"/>
              <w:spacing w:after="0"/>
            </w:pPr>
            <w:r>
              <w:t xml:space="preserve">Jaarverslag: Jaarverslag </w:t>
            </w:r>
            <w:r w:rsidR="00373B76">
              <w:t xml:space="preserve">profielen </w:t>
            </w:r>
            <w:r w:rsidR="00530372">
              <w:t>a</w:t>
            </w:r>
            <w:r>
              <w:t>ardgas [</w:t>
            </w:r>
            <w:r w:rsidR="00785808">
              <w:t>20</w:t>
            </w:r>
            <w:r w:rsidR="0014761C">
              <w:t>2</w:t>
            </w:r>
            <w:r w:rsidR="00373B76">
              <w:t>1</w:t>
            </w:r>
            <w:r>
              <w:t>].pdf</w:t>
            </w:r>
          </w:p>
          <w:p w14:paraId="4FE23C5A" w14:textId="57DA50AA" w:rsidR="00530372" w:rsidRDefault="00530372" w:rsidP="008E4BA6">
            <w:pPr>
              <w:pStyle w:val="Plattetekst"/>
              <w:spacing w:after="0"/>
            </w:pPr>
            <w:r>
              <w:t xml:space="preserve">GXX: </w:t>
            </w:r>
            <w:r w:rsidRPr="00530372">
              <w:t xml:space="preserve">GXX profiel aardgas </w:t>
            </w:r>
            <w:r>
              <w:t>[</w:t>
            </w:r>
            <w:r w:rsidR="00785808">
              <w:t>202</w:t>
            </w:r>
            <w:r w:rsidR="00373B76">
              <w:t>3</w:t>
            </w:r>
            <w:r>
              <w:t>]</w:t>
            </w:r>
            <w:r w:rsidRPr="00530372">
              <w:t xml:space="preserve"> versie </w:t>
            </w:r>
            <w:r>
              <w:t>[</w:t>
            </w:r>
            <w:r w:rsidR="000D7B00">
              <w:t>1</w:t>
            </w:r>
            <w:r w:rsidR="00785808">
              <w:t>.0</w:t>
            </w:r>
            <w:r w:rsidR="000D7B00">
              <w:t>0</w:t>
            </w:r>
            <w:r>
              <w:t>].csv</w:t>
            </w:r>
          </w:p>
        </w:tc>
        <w:tc>
          <w:tcPr>
            <w:tcW w:w="2348" w:type="dxa"/>
          </w:tcPr>
          <w:p w14:paraId="7BC1C04A" w14:textId="77777777" w:rsidR="00155631" w:rsidRDefault="00155631" w:rsidP="00155631">
            <w:pPr>
              <w:pStyle w:val="Plattetekst"/>
              <w:spacing w:after="0"/>
              <w:rPr>
                <w:b/>
              </w:rPr>
            </w:pPr>
          </w:p>
          <w:p w14:paraId="60B5B4CB" w14:textId="041AF73E" w:rsidR="00155631" w:rsidRDefault="00155631" w:rsidP="0015563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1DC9C341" w14:textId="77777777" w:rsidR="00155631" w:rsidRDefault="00155631" w:rsidP="0015563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53F4BFC1" w14:textId="77777777" w:rsidR="00155631" w:rsidRDefault="00155631" w:rsidP="0015563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3E1BDBF9" w14:textId="77777777" w:rsidR="00373B76" w:rsidRDefault="00373B76" w:rsidP="00155631">
            <w:pPr>
              <w:pStyle w:val="Plattetekst"/>
              <w:spacing w:after="0"/>
              <w:rPr>
                <w:b/>
              </w:rPr>
            </w:pPr>
          </w:p>
          <w:p w14:paraId="1FA47302" w14:textId="409563A1" w:rsidR="00455ABE" w:rsidRDefault="00455ABE" w:rsidP="0015563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283828FD" w14:textId="77777777" w:rsidR="00373B76" w:rsidRDefault="00373B76" w:rsidP="00155631">
            <w:pPr>
              <w:pStyle w:val="Plattetekst"/>
              <w:spacing w:after="0"/>
              <w:rPr>
                <w:b/>
              </w:rPr>
            </w:pPr>
          </w:p>
          <w:p w14:paraId="2614EBAE" w14:textId="4DD2BA0B" w:rsidR="00957D5F" w:rsidRDefault="00957D5F" w:rsidP="0015563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66AD5C1C" w14:textId="77777777" w:rsidR="00373B76" w:rsidRDefault="00373B76" w:rsidP="00155631">
            <w:pPr>
              <w:pStyle w:val="Plattetekst"/>
              <w:spacing w:after="0"/>
              <w:rPr>
                <w:b/>
              </w:rPr>
            </w:pPr>
          </w:p>
          <w:p w14:paraId="3532357E" w14:textId="45A10C37" w:rsidR="0008571C" w:rsidRPr="00155631" w:rsidRDefault="00530372" w:rsidP="0015563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</w:tc>
      </w:tr>
      <w:tr w:rsidR="005A63E6" w14:paraId="3FF69DD9" w14:textId="77777777" w:rsidTr="005A63E6">
        <w:tc>
          <w:tcPr>
            <w:tcW w:w="5949" w:type="dxa"/>
          </w:tcPr>
          <w:p w14:paraId="0A7E75C8" w14:textId="77777777" w:rsidR="005A63E6" w:rsidRPr="005A63E6" w:rsidRDefault="005A63E6" w:rsidP="005A63E6">
            <w:pPr>
              <w:pStyle w:val="Plattetekst"/>
              <w:spacing w:after="0"/>
              <w:rPr>
                <w:b/>
              </w:rPr>
            </w:pPr>
            <w:r w:rsidRPr="005A63E6">
              <w:rPr>
                <w:b/>
              </w:rPr>
              <w:t>Readme Document</w:t>
            </w:r>
          </w:p>
          <w:p w14:paraId="30793394" w14:textId="77777777" w:rsidR="005A63E6" w:rsidRDefault="005A63E6" w:rsidP="005A63E6">
            <w:pPr>
              <w:pStyle w:val="Plattetekst"/>
              <w:spacing w:after="0"/>
            </w:pPr>
            <w:r>
              <w:t>Correct gedateerd</w:t>
            </w:r>
          </w:p>
          <w:p w14:paraId="34BC77E7" w14:textId="77777777" w:rsidR="005A63E6" w:rsidRDefault="005A63E6" w:rsidP="005A63E6">
            <w:pPr>
              <w:pStyle w:val="Plattetekst"/>
              <w:spacing w:after="0"/>
            </w:pPr>
            <w:r>
              <w:t>Versienummer goed</w:t>
            </w:r>
          </w:p>
          <w:p w14:paraId="13B32F31" w14:textId="1F5DFBA2" w:rsidR="005A63E6" w:rsidRDefault="005A63E6" w:rsidP="00FD5E7B">
            <w:pPr>
              <w:pStyle w:val="Plattetekst"/>
              <w:spacing w:after="0"/>
            </w:pPr>
            <w:r>
              <w:t>Datums van feestdagen</w:t>
            </w:r>
          </w:p>
        </w:tc>
        <w:tc>
          <w:tcPr>
            <w:tcW w:w="2348" w:type="dxa"/>
          </w:tcPr>
          <w:p w14:paraId="2E9E5D0D" w14:textId="02B6C925" w:rsidR="005A63E6" w:rsidRDefault="005A63E6" w:rsidP="00455ABE">
            <w:pPr>
              <w:pStyle w:val="Plattetekst"/>
              <w:spacing w:after="0"/>
              <w:rPr>
                <w:b/>
              </w:rPr>
            </w:pPr>
          </w:p>
          <w:p w14:paraId="394F49D6" w14:textId="68795F81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1351C124" w14:textId="185EDDE3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5C262F6F" w14:textId="3A177368" w:rsidR="00455ABE" w:rsidRP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</w:tc>
      </w:tr>
      <w:tr w:rsidR="005A63E6" w14:paraId="7CF91E4B" w14:textId="77777777" w:rsidTr="005A63E6">
        <w:tc>
          <w:tcPr>
            <w:tcW w:w="5949" w:type="dxa"/>
          </w:tcPr>
          <w:p w14:paraId="73127694" w14:textId="77777777" w:rsidR="005446E9" w:rsidRPr="005446E9" w:rsidRDefault="005446E9" w:rsidP="005446E9">
            <w:pPr>
              <w:pStyle w:val="Plattetekst"/>
              <w:spacing w:after="0"/>
              <w:rPr>
                <w:b/>
              </w:rPr>
            </w:pPr>
            <w:r w:rsidRPr="005446E9">
              <w:rPr>
                <w:b/>
              </w:rPr>
              <w:t>Profielenbestand, tekstueel</w:t>
            </w:r>
          </w:p>
          <w:p w14:paraId="565BEF88" w14:textId="3ED950AE" w:rsidR="00FD5E7B" w:rsidRDefault="00FD5E7B" w:rsidP="005446E9">
            <w:pPr>
              <w:pStyle w:val="Plattetekst"/>
              <w:spacing w:after="0"/>
            </w:pPr>
            <w:r>
              <w:t xml:space="preserve">Hashcode </w:t>
            </w:r>
            <w:r w:rsidR="0014761C">
              <w:t>profielen</w:t>
            </w:r>
          </w:p>
          <w:p w14:paraId="31F8F1A9" w14:textId="600C8923" w:rsidR="0014761C" w:rsidRDefault="0014761C" w:rsidP="005446E9">
            <w:pPr>
              <w:pStyle w:val="Plattetekst"/>
              <w:spacing w:after="0"/>
            </w:pPr>
            <w:r>
              <w:t>Hashcode SPT</w:t>
            </w:r>
          </w:p>
          <w:p w14:paraId="5BF5DCF4" w14:textId="3A659510" w:rsidR="0014761C" w:rsidRDefault="0014761C" w:rsidP="005446E9">
            <w:pPr>
              <w:pStyle w:val="Plattetekst"/>
              <w:spacing w:after="0"/>
            </w:pPr>
            <w:r>
              <w:t>Hashcode GXX</w:t>
            </w:r>
          </w:p>
          <w:p w14:paraId="265C096C" w14:textId="18001615" w:rsidR="005446E9" w:rsidRDefault="005446E9" w:rsidP="005446E9">
            <w:pPr>
              <w:pStyle w:val="Plattetekst"/>
              <w:spacing w:after="0"/>
            </w:pPr>
            <w:r>
              <w:t>Versienr</w:t>
            </w:r>
            <w:r w:rsidR="00FD5E7B">
              <w:t xml:space="preserve"> komt overeen met bestandsnaam</w:t>
            </w:r>
          </w:p>
          <w:p w14:paraId="33E23F3D" w14:textId="4148E388" w:rsidR="005446E9" w:rsidRDefault="005446E9" w:rsidP="005446E9">
            <w:pPr>
              <w:pStyle w:val="Plattetekst"/>
              <w:spacing w:after="0"/>
            </w:pPr>
            <w:r>
              <w:t>Toepassingsjaar</w:t>
            </w:r>
            <w:r w:rsidR="00FD5E7B">
              <w:t xml:space="preserve"> correct</w:t>
            </w:r>
          </w:p>
          <w:p w14:paraId="09A0DA2F" w14:textId="77777777" w:rsidR="005446E9" w:rsidRDefault="005446E9" w:rsidP="005446E9">
            <w:pPr>
              <w:pStyle w:val="Plattetekst"/>
              <w:spacing w:after="0"/>
            </w:pPr>
            <w:r>
              <w:t>Datumstempel UTC+1, CEST</w:t>
            </w:r>
          </w:p>
          <w:p w14:paraId="7ADEFA70" w14:textId="60BBA621" w:rsidR="005A63E6" w:rsidRDefault="005446E9" w:rsidP="005446E9">
            <w:pPr>
              <w:pStyle w:val="Plattetekst"/>
              <w:spacing w:after="0"/>
            </w:pPr>
            <w:r>
              <w:t>Datumstempel, juiste interval</w:t>
            </w:r>
            <w:r w:rsidR="00FD5E7B">
              <w:t xml:space="preserve"> (uur)</w:t>
            </w:r>
          </w:p>
        </w:tc>
        <w:tc>
          <w:tcPr>
            <w:tcW w:w="2348" w:type="dxa"/>
          </w:tcPr>
          <w:p w14:paraId="47726518" w14:textId="5E7F8056" w:rsidR="005A63E6" w:rsidRDefault="005A63E6" w:rsidP="00455ABE">
            <w:pPr>
              <w:pStyle w:val="Plattetekst"/>
              <w:spacing w:after="0"/>
              <w:rPr>
                <w:b/>
              </w:rPr>
            </w:pPr>
          </w:p>
          <w:p w14:paraId="0DEA2896" w14:textId="72745BF0" w:rsidR="00DD1945" w:rsidRDefault="00A06448" w:rsidP="00DD1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448">
              <w:rPr>
                <w:rFonts w:ascii="Calibri" w:hAnsi="Calibri" w:cs="Calibri"/>
                <w:color w:val="000000"/>
                <w:sz w:val="22"/>
                <w:szCs w:val="22"/>
              </w:rPr>
              <w:t>87BD01E019BCEE8D4C29EF843D2BF788</w:t>
            </w:r>
          </w:p>
          <w:p w14:paraId="459A8AAF" w14:textId="0BBC8109" w:rsidR="00DD1945" w:rsidRDefault="000B3C46" w:rsidP="00DD1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B3C46">
              <w:rPr>
                <w:rFonts w:ascii="Calibri" w:hAnsi="Calibri" w:cs="Calibri"/>
                <w:color w:val="000000"/>
                <w:sz w:val="22"/>
                <w:szCs w:val="22"/>
              </w:rPr>
              <w:t>B8130AB3F36EB92770CCF8C556228D0D</w:t>
            </w:r>
          </w:p>
          <w:p w14:paraId="4D8433DE" w14:textId="5DA14325" w:rsidR="00932D66" w:rsidRDefault="00932D66" w:rsidP="00455ABE">
            <w:pPr>
              <w:pStyle w:val="Plattetekst"/>
              <w:spacing w:after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2D66">
              <w:rPr>
                <w:rFonts w:ascii="Calibri" w:hAnsi="Calibri" w:cs="Calibri"/>
                <w:color w:val="000000"/>
                <w:sz w:val="22"/>
                <w:szCs w:val="22"/>
              </w:rPr>
              <w:t>9BA9B998905A70424959C76A6A39FFFC</w:t>
            </w:r>
          </w:p>
          <w:p w14:paraId="667C8A2D" w14:textId="2A5D048C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47DE33AE" w14:textId="77777777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710B766C" w14:textId="77777777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573A91D3" w14:textId="0C0E9098" w:rsidR="0014761C" w:rsidRPr="00455ABE" w:rsidRDefault="0014761C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</w:tc>
      </w:tr>
      <w:tr w:rsidR="005A63E6" w14:paraId="4FB905E0" w14:textId="77777777" w:rsidTr="005A63E6">
        <w:tc>
          <w:tcPr>
            <w:tcW w:w="5949" w:type="dxa"/>
          </w:tcPr>
          <w:p w14:paraId="7C0C30DB" w14:textId="77777777" w:rsidR="005446E9" w:rsidRPr="005446E9" w:rsidRDefault="005446E9" w:rsidP="005446E9">
            <w:pPr>
              <w:pStyle w:val="Plattetekst"/>
              <w:spacing w:after="0"/>
              <w:rPr>
                <w:b/>
              </w:rPr>
            </w:pPr>
            <w:r w:rsidRPr="005446E9">
              <w:rPr>
                <w:b/>
              </w:rPr>
              <w:t>Profielenbestand inhoudelijk</w:t>
            </w:r>
          </w:p>
          <w:p w14:paraId="7ABB4D72" w14:textId="51D9570C" w:rsidR="005A63E6" w:rsidRDefault="005446E9" w:rsidP="005446E9">
            <w:pPr>
              <w:pStyle w:val="Plattetekst"/>
              <w:spacing w:after="0"/>
            </w:pPr>
            <w:r>
              <w:t>Som profiel = 1 (&gt;1 bij schrikkeljaar)</w:t>
            </w:r>
            <w:r w:rsidR="00FD5E7B">
              <w:t xml:space="preserve"> met gebruik van SPT</w:t>
            </w:r>
          </w:p>
          <w:p w14:paraId="284EA0BC" w14:textId="35C66178" w:rsidR="005446E9" w:rsidRDefault="005446E9" w:rsidP="005446E9">
            <w:pPr>
              <w:pStyle w:val="Plattetekst"/>
              <w:spacing w:after="0"/>
            </w:pPr>
            <w:r>
              <w:t xml:space="preserve">profielfracties, </w:t>
            </w:r>
            <w:r w:rsidR="0014761C">
              <w:t>8</w:t>
            </w:r>
            <w:r>
              <w:t xml:space="preserve"> cijfers </w:t>
            </w:r>
            <w:r w:rsidR="0014761C">
              <w:t>achter de komma</w:t>
            </w:r>
          </w:p>
          <w:p w14:paraId="1695FA3C" w14:textId="42990BD0" w:rsidR="0014761C" w:rsidRDefault="0014761C" w:rsidP="005446E9">
            <w:pPr>
              <w:pStyle w:val="Plattetekst"/>
              <w:spacing w:after="0"/>
            </w:pPr>
            <w:r>
              <w:t>TST, 3 cijfers achter de komma</w:t>
            </w:r>
          </w:p>
          <w:p w14:paraId="5A653FF9" w14:textId="77777777" w:rsidR="00FD5E7B" w:rsidRDefault="00FD5E7B" w:rsidP="005446E9">
            <w:pPr>
              <w:pStyle w:val="Plattetekst"/>
              <w:spacing w:after="0"/>
            </w:pPr>
            <w:r>
              <w:t>decimaalteken een punt</w:t>
            </w:r>
          </w:p>
          <w:p w14:paraId="7E971369" w14:textId="56062BBB" w:rsidR="00FD5E7B" w:rsidRDefault="00FD5E7B" w:rsidP="00FD5E7B">
            <w:pPr>
              <w:pStyle w:val="Plattetekst"/>
              <w:spacing w:after="0"/>
            </w:pPr>
            <w:r>
              <w:t>lijstscheidingsteken een komma</w:t>
            </w:r>
          </w:p>
        </w:tc>
        <w:tc>
          <w:tcPr>
            <w:tcW w:w="2348" w:type="dxa"/>
          </w:tcPr>
          <w:p w14:paraId="6872EA52" w14:textId="5A622A6E" w:rsidR="005A63E6" w:rsidRDefault="005A63E6" w:rsidP="00455ABE">
            <w:pPr>
              <w:pStyle w:val="Plattetekst"/>
              <w:spacing w:after="0"/>
              <w:rPr>
                <w:b/>
              </w:rPr>
            </w:pPr>
          </w:p>
          <w:p w14:paraId="030295EE" w14:textId="53559C89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40166250" w14:textId="77777777" w:rsidR="0014761C" w:rsidRDefault="0014761C" w:rsidP="00455ABE">
            <w:pPr>
              <w:pStyle w:val="Plattetekst"/>
              <w:spacing w:after="0"/>
              <w:rPr>
                <w:b/>
              </w:rPr>
            </w:pPr>
          </w:p>
          <w:p w14:paraId="16632823" w14:textId="0764C641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0D98DF8E" w14:textId="5D916559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7F0C95FE" w14:textId="77777777" w:rsidR="00455ABE" w:rsidRDefault="00455ABE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  <w:p w14:paraId="04D08CDF" w14:textId="456F9858" w:rsidR="0014761C" w:rsidRPr="00455ABE" w:rsidRDefault="0014761C" w:rsidP="00455ABE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</w:tc>
      </w:tr>
      <w:tr w:rsidR="005A63E6" w14:paraId="58C0F9D6" w14:textId="77777777" w:rsidTr="005A63E6">
        <w:tc>
          <w:tcPr>
            <w:tcW w:w="5949" w:type="dxa"/>
          </w:tcPr>
          <w:p w14:paraId="08234B6E" w14:textId="77777777" w:rsidR="005446E9" w:rsidRPr="005446E9" w:rsidRDefault="005446E9" w:rsidP="005446E9">
            <w:pPr>
              <w:pStyle w:val="Plattetekst"/>
              <w:spacing w:after="0"/>
              <w:rPr>
                <w:b/>
              </w:rPr>
            </w:pPr>
            <w:r w:rsidRPr="005446E9">
              <w:rPr>
                <w:b/>
              </w:rPr>
              <w:t>Profielbestand definitief</w:t>
            </w:r>
          </w:p>
          <w:p w14:paraId="4D116166" w14:textId="07938E73" w:rsidR="005446E9" w:rsidRDefault="005446E9" w:rsidP="005446E9">
            <w:pPr>
              <w:pStyle w:val="Plattetekst"/>
              <w:spacing w:after="0"/>
            </w:pPr>
            <w:r>
              <w:t>Komen de definitieve profielen overeen met de door de commissie verbruiksprofielen goedgekeurde profielen</w:t>
            </w:r>
            <w:r w:rsidR="00FD5E7B">
              <w:t>, controleer Hashcode</w:t>
            </w:r>
          </w:p>
        </w:tc>
        <w:tc>
          <w:tcPr>
            <w:tcW w:w="2348" w:type="dxa"/>
          </w:tcPr>
          <w:p w14:paraId="7C6109E7" w14:textId="77777777" w:rsidR="005A63E6" w:rsidRPr="00987CC1" w:rsidRDefault="005A63E6" w:rsidP="00987CC1">
            <w:pPr>
              <w:pStyle w:val="Plattetekst"/>
              <w:spacing w:after="0"/>
              <w:rPr>
                <w:b/>
              </w:rPr>
            </w:pPr>
          </w:p>
          <w:p w14:paraId="2ED266DD" w14:textId="50567678" w:rsidR="00987CC1" w:rsidRPr="00987CC1" w:rsidRDefault="001210D8" w:rsidP="00987CC1">
            <w:pPr>
              <w:pStyle w:val="Plattetekst"/>
              <w:spacing w:after="0"/>
              <w:rPr>
                <w:b/>
              </w:rPr>
            </w:pPr>
            <w:r>
              <w:rPr>
                <w:b/>
              </w:rPr>
              <w:t>ok</w:t>
            </w:r>
          </w:p>
        </w:tc>
      </w:tr>
    </w:tbl>
    <w:p w14:paraId="7E3D6081" w14:textId="77777777" w:rsidR="005A63E6" w:rsidRDefault="005A63E6" w:rsidP="00F5256C">
      <w:pPr>
        <w:pStyle w:val="Plattetekst"/>
      </w:pPr>
    </w:p>
    <w:sectPr w:rsidR="005A63E6" w:rsidSect="001766AB">
      <w:headerReference w:type="default" r:id="rId9"/>
      <w:footerReference w:type="default" r:id="rId10"/>
      <w:headerReference w:type="first" r:id="rId11"/>
      <w:footerReference w:type="first" r:id="rId12"/>
      <w:pgSz w:w="11907" w:h="16839"/>
      <w:pgMar w:top="2528" w:right="1800" w:bottom="1418" w:left="1800" w:header="960" w:footer="41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1266" w14:textId="77777777" w:rsidR="0036694B" w:rsidRDefault="0036694B">
      <w:r>
        <w:separator/>
      </w:r>
    </w:p>
  </w:endnote>
  <w:endnote w:type="continuationSeparator" w:id="0">
    <w:p w14:paraId="5429CC71" w14:textId="77777777" w:rsidR="0036694B" w:rsidRDefault="00366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B6392" w14:textId="77777777" w:rsidR="0092791A" w:rsidRDefault="0092791A">
    <w:pPr>
      <w:pStyle w:val="Voettekst"/>
    </w:pPr>
  </w:p>
  <w:tbl>
    <w:tblPr>
      <w:tblStyle w:val="Tabelraster"/>
      <w:tblW w:w="946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9"/>
      <w:gridCol w:w="3822"/>
      <w:gridCol w:w="3833"/>
    </w:tblGrid>
    <w:tr w:rsidR="0092791A" w14:paraId="7E29027F" w14:textId="77777777" w:rsidTr="00343EEA">
      <w:tc>
        <w:tcPr>
          <w:tcW w:w="1809" w:type="dxa"/>
        </w:tcPr>
        <w:p w14:paraId="5A87C7E8" w14:textId="77777777" w:rsidR="0092791A" w:rsidRDefault="0092791A" w:rsidP="00343EEA">
          <w:pPr>
            <w:pStyle w:val="Voettekst"/>
          </w:pPr>
          <w:r>
            <w:t xml:space="preserve">Pagina </w:t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>PAGE</w:instrText>
          </w:r>
          <w:r>
            <w:rPr>
              <w:b/>
              <w:sz w:val="24"/>
              <w:szCs w:val="24"/>
            </w:rPr>
            <w:fldChar w:fldCharType="separate"/>
          </w:r>
          <w:r w:rsidR="005446E9">
            <w:rPr>
              <w:b/>
              <w:noProof/>
            </w:rPr>
            <w:t>2</w:t>
          </w:r>
          <w:r>
            <w:rPr>
              <w:b/>
              <w:sz w:val="24"/>
              <w:szCs w:val="24"/>
            </w:rPr>
            <w:fldChar w:fldCharType="end"/>
          </w:r>
          <w:r>
            <w:t xml:space="preserve"> van </w:t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>NUMPAGES</w:instrText>
          </w:r>
          <w:r>
            <w:rPr>
              <w:b/>
              <w:sz w:val="24"/>
              <w:szCs w:val="24"/>
            </w:rPr>
            <w:fldChar w:fldCharType="separate"/>
          </w:r>
          <w:r w:rsidR="005446E9">
            <w:rPr>
              <w:b/>
              <w:noProof/>
            </w:rPr>
            <w:t>2</w:t>
          </w:r>
          <w:r>
            <w:rPr>
              <w:b/>
              <w:sz w:val="24"/>
              <w:szCs w:val="24"/>
            </w:rPr>
            <w:fldChar w:fldCharType="end"/>
          </w:r>
        </w:p>
      </w:tc>
      <w:sdt>
        <w:sdtPr>
          <w:alias w:val="Titel"/>
          <w:id w:val="69891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3822" w:type="dxa"/>
            </w:tcPr>
            <w:p w14:paraId="260CF077" w14:textId="346D79B3" w:rsidR="0092791A" w:rsidRDefault="00221F0E" w:rsidP="00343EEA">
              <w:pPr>
                <w:pStyle w:val="Voettekst"/>
              </w:pPr>
              <w:r>
                <w:t>controleformulier profielen aardgas 2023 versie 1.00</w:t>
              </w:r>
            </w:p>
          </w:tc>
        </w:sdtContent>
      </w:sdt>
      <w:sdt>
        <w:sdtPr>
          <w:alias w:val="Publicatiedatum"/>
          <w:id w:val="6989147"/>
          <w:dataBinding w:prefixMappings="xmlns:ns0='http://schemas.microsoft.com/office/2006/coverPageProps' " w:xpath="/ns0:CoverPageProperties[1]/ns0:PublishDate[1]" w:storeItemID="{55AF091B-3C7A-41E3-B477-F2FDAA23CFDA}"/>
          <w:date w:fullDate="2021-08-18T00:00:00Z">
            <w:dateFormat w:val="dd/MM/yyyy"/>
            <w:lid w:val="en-GB"/>
            <w:storeMappedDataAs w:val="dateTime"/>
            <w:calendar w:val="gregorian"/>
          </w:date>
        </w:sdtPr>
        <w:sdtEndPr/>
        <w:sdtContent>
          <w:tc>
            <w:tcPr>
              <w:tcW w:w="3833" w:type="dxa"/>
            </w:tcPr>
            <w:p w14:paraId="5971CF42" w14:textId="4F37D84A" w:rsidR="0092791A" w:rsidRDefault="0008571C" w:rsidP="00343EEA">
              <w:pPr>
                <w:pStyle w:val="Voettekst"/>
                <w:jc w:val="right"/>
              </w:pPr>
              <w:r>
                <w:rPr>
                  <w:lang w:val="en-GB"/>
                </w:rPr>
                <w:t>18/08/2021</w:t>
              </w:r>
            </w:p>
          </w:tc>
        </w:sdtContent>
      </w:sdt>
    </w:tr>
  </w:tbl>
  <w:p w14:paraId="0651B515" w14:textId="77777777" w:rsidR="0092791A" w:rsidRDefault="0092791A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04027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3E08B0D2" w14:textId="77777777" w:rsidR="0092791A" w:rsidRDefault="0092791A">
            <w:pPr>
              <w:pStyle w:val="Voettekst"/>
            </w:pPr>
          </w:p>
          <w:tbl>
            <w:tblPr>
              <w:tblStyle w:val="Tabelraster"/>
              <w:tblW w:w="9464" w:type="dxa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9"/>
              <w:gridCol w:w="3822"/>
              <w:gridCol w:w="3833"/>
            </w:tblGrid>
            <w:tr w:rsidR="0092791A" w14:paraId="3A989C96" w14:textId="77777777" w:rsidTr="007839C8">
              <w:tc>
                <w:tcPr>
                  <w:tcW w:w="1809" w:type="dxa"/>
                </w:tcPr>
                <w:p w14:paraId="6E742FD8" w14:textId="25A9983C" w:rsidR="0092791A" w:rsidRDefault="0092791A">
                  <w:pPr>
                    <w:pStyle w:val="Voettekst"/>
                  </w:pPr>
                  <w:r>
                    <w:t xml:space="preserve">Pagina </w:t>
                  </w:r>
                  <w:r>
                    <w:rPr>
                      <w:b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</w:rPr>
                    <w:instrText>PAGE</w:instrText>
                  </w:r>
                  <w:r>
                    <w:rPr>
                      <w:b/>
                      <w:sz w:val="24"/>
                      <w:szCs w:val="24"/>
                    </w:rPr>
                    <w:fldChar w:fldCharType="separate"/>
                  </w:r>
                  <w:r w:rsidR="00347734">
                    <w:rPr>
                      <w:b/>
                      <w:noProof/>
                    </w:rPr>
                    <w:t>1</w:t>
                  </w:r>
                  <w:r>
                    <w:rPr>
                      <w:b/>
                      <w:sz w:val="24"/>
                      <w:szCs w:val="24"/>
                    </w:rPr>
                    <w:fldChar w:fldCharType="end"/>
                  </w:r>
                  <w:r>
                    <w:t xml:space="preserve"> van </w:t>
                  </w:r>
                  <w:r>
                    <w:rPr>
                      <w:b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</w:rPr>
                    <w:instrText>NUMPAGES</w:instrText>
                  </w:r>
                  <w:r>
                    <w:rPr>
                      <w:b/>
                      <w:sz w:val="24"/>
                      <w:szCs w:val="24"/>
                    </w:rPr>
                    <w:fldChar w:fldCharType="separate"/>
                  </w:r>
                  <w:r w:rsidR="00347734">
                    <w:rPr>
                      <w:b/>
                      <w:noProof/>
                    </w:rPr>
                    <w:t>1</w:t>
                  </w:r>
                  <w:r>
                    <w:rPr>
                      <w:b/>
                      <w:sz w:val="24"/>
                      <w:szCs w:val="24"/>
                    </w:rPr>
                    <w:fldChar w:fldCharType="end"/>
                  </w:r>
                </w:p>
              </w:tc>
              <w:sdt>
                <w:sdtPr>
                  <w:alias w:val="Titel"/>
                  <w:id w:val="6989118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/>
                <w:sdtContent>
                  <w:tc>
                    <w:tcPr>
                      <w:tcW w:w="3822" w:type="dxa"/>
                    </w:tcPr>
                    <w:p w14:paraId="7A5C5D36" w14:textId="06199F34" w:rsidR="0092791A" w:rsidRDefault="00221F0E">
                      <w:pPr>
                        <w:pStyle w:val="Voettekst"/>
                      </w:pPr>
                      <w:r>
                        <w:t>controleformulier profielen aardgas 2023 versie 1.00</w:t>
                      </w:r>
                    </w:p>
                  </w:tc>
                </w:sdtContent>
              </w:sdt>
              <w:sdt>
                <w:sdtPr>
                  <w:alias w:val="Publicatiedatum"/>
                  <w:id w:val="6989111"/>
                  <w:dataBinding w:prefixMappings="xmlns:ns0='http://schemas.microsoft.com/office/2006/coverPageProps' " w:xpath="/ns0:CoverPageProperties[1]/ns0:PublishDate[1]" w:storeItemID="{55AF091B-3C7A-41E3-B477-F2FDAA23CFDA}"/>
                  <w:date w:fullDate="2021-08-18T00:00:00Z">
                    <w:dateFormat w:val="dd/MM/yyyy"/>
                    <w:lid w:val="en-GB"/>
                    <w:storeMappedDataAs w:val="dateTime"/>
                    <w:calendar w:val="gregorian"/>
                  </w:date>
                </w:sdtPr>
                <w:sdtEndPr/>
                <w:sdtContent>
                  <w:tc>
                    <w:tcPr>
                      <w:tcW w:w="3833" w:type="dxa"/>
                    </w:tcPr>
                    <w:p w14:paraId="4470E89D" w14:textId="172A031B" w:rsidR="0092791A" w:rsidRDefault="0008571C" w:rsidP="007839C8">
                      <w:pPr>
                        <w:pStyle w:val="Voettekst"/>
                        <w:jc w:val="right"/>
                      </w:pPr>
                      <w:r>
                        <w:rPr>
                          <w:lang w:val="en-GB"/>
                        </w:rPr>
                        <w:t>18/08/2021</w:t>
                      </w:r>
                    </w:p>
                  </w:tc>
                </w:sdtContent>
              </w:sdt>
            </w:tr>
          </w:tbl>
          <w:p w14:paraId="0BBC0043" w14:textId="77777777" w:rsidR="0092791A" w:rsidRDefault="001210D8">
            <w:pPr>
              <w:pStyle w:val="Voettekst"/>
            </w:pPr>
          </w:p>
        </w:sdtContent>
      </w:sdt>
    </w:sdtContent>
  </w:sdt>
  <w:p w14:paraId="4662AEAE" w14:textId="77777777" w:rsidR="0092791A" w:rsidRDefault="0092791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99CF3" w14:textId="77777777" w:rsidR="0036694B" w:rsidRDefault="0036694B">
      <w:r>
        <w:separator/>
      </w:r>
    </w:p>
  </w:footnote>
  <w:footnote w:type="continuationSeparator" w:id="0">
    <w:p w14:paraId="2983456E" w14:textId="77777777" w:rsidR="0036694B" w:rsidRDefault="00366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52824" w14:textId="77777777" w:rsidR="0092791A" w:rsidRDefault="0092791A" w:rsidP="00985161">
    <w:pPr>
      <w:pStyle w:val="Koptekst"/>
      <w:ind w:firstLine="3540"/>
    </w:pPr>
    <w:r>
      <w:rPr>
        <w:noProof/>
        <w:lang w:eastAsia="nl-NL"/>
      </w:rPr>
      <w:drawing>
        <wp:anchor distT="0" distB="0" distL="114300" distR="114300" simplePos="0" relativeHeight="251663360" behindDoc="0" locked="1" layoutInCell="1" allowOverlap="1" wp14:anchorId="72C664EE" wp14:editId="401B02B6">
          <wp:simplePos x="0" y="0"/>
          <wp:positionH relativeFrom="column">
            <wp:posOffset>104140</wp:posOffset>
          </wp:positionH>
          <wp:positionV relativeFrom="page">
            <wp:posOffset>734060</wp:posOffset>
          </wp:positionV>
          <wp:extent cx="436245" cy="467995"/>
          <wp:effectExtent l="19050" t="0" r="1905" b="0"/>
          <wp:wrapNone/>
          <wp:docPr id="19" name="Afbeelding 1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6245" cy="467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361CBDE" w14:textId="77777777" w:rsidR="0092791A" w:rsidRDefault="00551427" w:rsidP="00985161">
    <w:pPr>
      <w:pStyle w:val="Koptekst"/>
      <w:ind w:firstLine="3540"/>
    </w:pPr>
    <w:r>
      <w:rPr>
        <w:noProof/>
        <w:lang w:eastAsia="nl-NL"/>
      </w:rPr>
      <mc:AlternateContent>
        <mc:Choice Requires="wps">
          <w:drawing>
            <wp:anchor distT="36576" distB="36576" distL="36576" distR="36576" simplePos="0" relativeHeight="251657216" behindDoc="0" locked="0" layoutInCell="1" allowOverlap="1" wp14:anchorId="6743CA85" wp14:editId="2EBD3851">
              <wp:simplePos x="0" y="0"/>
              <wp:positionH relativeFrom="column">
                <wp:posOffset>976630</wp:posOffset>
              </wp:positionH>
              <wp:positionV relativeFrom="paragraph">
                <wp:posOffset>-314325</wp:posOffset>
              </wp:positionV>
              <wp:extent cx="434340" cy="1307465"/>
              <wp:effectExtent l="0" t="0" r="635" b="0"/>
              <wp:wrapNone/>
              <wp:docPr id="1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6200000">
                        <a:off x="0" y="0"/>
                        <a:ext cx="434340" cy="1307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44E8D1C" w14:textId="77777777" w:rsidR="0092791A" w:rsidRPr="00AD2325" w:rsidRDefault="0092791A" w:rsidP="00985161">
                          <w:pPr>
                            <w:pStyle w:val="LOGOdeEnergiemanager"/>
                            <w:widowControl w:val="0"/>
                            <w:rPr>
                              <w:sz w:val="20"/>
                              <w:szCs w:val="20"/>
                            </w:rPr>
                          </w:pPr>
                          <w:r w:rsidRPr="00AD2325">
                            <w:rPr>
                              <w:sz w:val="20"/>
                              <w:szCs w:val="20"/>
                            </w:rPr>
                            <w:t>De Energiemanager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3CA85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76.9pt;margin-top:-24.75pt;width:34.2pt;height:102.95pt;rotation:-90;z-index: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" filled="f" stroked="f" strokeweight="0" insetpen="t">
              <o:lock v:ext="edit" shapetype="t"/>
              <v:textbox inset="2.85pt,2.85pt,2.85pt,2.85pt">
                <w:txbxContent>
                  <w:p w14:paraId="144E8D1C" w14:textId="77777777" w:rsidR="0092791A" w:rsidRPr="00AD2325" w:rsidRDefault="0092791A" w:rsidP="00985161">
                    <w:pPr>
                      <w:pStyle w:val="LOGOdeEnergiemanager"/>
                      <w:widowControl w:val="0"/>
                      <w:rPr>
                        <w:sz w:val="20"/>
                        <w:szCs w:val="20"/>
                      </w:rPr>
                    </w:pPr>
                    <w:r w:rsidRPr="00AD2325">
                      <w:rPr>
                        <w:sz w:val="20"/>
                        <w:szCs w:val="20"/>
                      </w:rPr>
                      <w:t>De Energiemanager</w:t>
                    </w:r>
                  </w:p>
                </w:txbxContent>
              </v:textbox>
            </v:shape>
          </w:pict>
        </mc:Fallback>
      </mc:AlternateContent>
    </w:r>
  </w:p>
  <w:p w14:paraId="29D6AE82" w14:textId="77777777" w:rsidR="0092791A" w:rsidRDefault="00551427" w:rsidP="006A71AF">
    <w:pPr>
      <w:pStyle w:val="Koptekst"/>
      <w:tabs>
        <w:tab w:val="clear" w:pos="8640"/>
        <w:tab w:val="right" w:pos="4320"/>
        <w:tab w:val="right" w:pos="8364"/>
      </w:tabs>
      <w:ind w:firstLine="3540"/>
    </w:pPr>
    <w:r>
      <w:rPr>
        <w:rFonts w:ascii="Tw Cen MT" w:hAnsi="Tw Cen MT"/>
        <w:b/>
        <w:bCs/>
        <w:noProof/>
        <w:color w:val="000000"/>
        <w:spacing w:val="0"/>
        <w:kern w:val="28"/>
        <w:lang w:eastAsia="nl-NL"/>
      </w:rPr>
      <mc:AlternateContent>
        <mc:Choice Requires="wps">
          <w:drawing>
            <wp:anchor distT="0" distB="0" distL="114300" distR="114300" simplePos="0" relativeHeight="251651071" behindDoc="0" locked="0" layoutInCell="1" allowOverlap="1" wp14:anchorId="2C2659C3" wp14:editId="564E5B9D">
              <wp:simplePos x="0" y="0"/>
              <wp:positionH relativeFrom="column">
                <wp:posOffset>546735</wp:posOffset>
              </wp:positionH>
              <wp:positionV relativeFrom="paragraph">
                <wp:posOffset>158750</wp:posOffset>
              </wp:positionV>
              <wp:extent cx="4758055" cy="0"/>
              <wp:effectExtent l="13335" t="15875" r="1016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75805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6C43C" id="Line 18" o:spid="_x0000_s1026" style="position:absolute;z-index:251651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05pt,12.5pt" to="417.7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3HD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" strokeweight="1pt"/>
          </w:pict>
        </mc:Fallback>
      </mc:AlternateContent>
    </w:r>
    <w:r>
      <w:rPr>
        <w:rFonts w:ascii="Tw Cen MT" w:hAnsi="Tw Cen MT"/>
        <w:b/>
        <w:bCs/>
        <w:noProof/>
        <w:color w:val="000000"/>
        <w:spacing w:val="0"/>
        <w:kern w:val="28"/>
        <w:lang w:eastAsia="nl-N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1D84B5" wp14:editId="6278D218">
              <wp:simplePos x="0" y="0"/>
              <wp:positionH relativeFrom="column">
                <wp:posOffset>-12700</wp:posOffset>
              </wp:positionH>
              <wp:positionV relativeFrom="paragraph">
                <wp:posOffset>161925</wp:posOffset>
              </wp:positionV>
              <wp:extent cx="97790" cy="0"/>
              <wp:effectExtent l="6350" t="9525" r="10160" b="9525"/>
              <wp:wrapNone/>
              <wp:docPr id="8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79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6318E7" id="Line 3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2.75pt" to="6.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" strokeweight="1pt"/>
          </w:pict>
        </mc:Fallback>
      </mc:AlternateContent>
    </w:r>
    <w:r w:rsidR="0092791A">
      <w:tab/>
    </w:r>
    <w:r w:rsidR="0092791A"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FE747" w14:textId="77777777" w:rsidR="0092791A" w:rsidRDefault="00551427">
    <w:pPr>
      <w:pStyle w:val="Koptekst"/>
    </w:pPr>
    <w:r>
      <w:rPr>
        <w:noProof/>
        <w:lang w:eastAsia="nl-NL"/>
      </w:rPr>
      <mc:AlternateContent>
        <mc:Choice Requires="wps">
          <w:drawing>
            <wp:anchor distT="36576" distB="36576" distL="36576" distR="36576" simplePos="0" relativeHeight="251654144" behindDoc="0" locked="0" layoutInCell="1" allowOverlap="1" wp14:anchorId="5020C15A" wp14:editId="13A68359">
              <wp:simplePos x="0" y="0"/>
              <wp:positionH relativeFrom="column">
                <wp:posOffset>3549650</wp:posOffset>
              </wp:positionH>
              <wp:positionV relativeFrom="paragraph">
                <wp:posOffset>-2005330</wp:posOffset>
              </wp:positionV>
              <wp:extent cx="387350" cy="5583555"/>
              <wp:effectExtent l="0" t="2540" r="0" b="635"/>
              <wp:wrapNone/>
              <wp:docPr id="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6200000">
                        <a:off x="0" y="0"/>
                        <a:ext cx="387350" cy="5583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sz w:val="40"/>
                            </w:rPr>
                            <w:alias w:val="Titel"/>
                            <w:id w:val="199848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7E6B721" w14:textId="2B370DE0" w:rsidR="0092791A" w:rsidRDefault="00221F0E" w:rsidP="00E131CF">
                              <w:pPr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controleformulier profielen aardgas 2023 versie 1.00</w:t>
                              </w:r>
                            </w:p>
                          </w:sdtContent>
                        </w:sdt>
                        <w:p w14:paraId="090C3B71" w14:textId="77777777" w:rsidR="0092791A" w:rsidRPr="00E131CF" w:rsidRDefault="0092791A" w:rsidP="00E131CF"/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20C15A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7" type="#_x0000_t202" style="position:absolute;left:0;text-align:left;margin-left:279.5pt;margin-top:-157.9pt;width:30.5pt;height:439.65pt;rotation:-90;z-index: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" filled="f" stroked="f" strokeweight="0" insetpen="t">
              <o:lock v:ext="edit" shapetype="t"/>
              <v:textbox inset="2.85pt,2.85pt,2.85pt,2.85pt">
                <w:txbxContent>
                  <w:sdt>
                    <w:sdtPr>
                      <w:rPr>
                        <w:b/>
                        <w:sz w:val="40"/>
                      </w:rPr>
                      <w:alias w:val="Titel"/>
                      <w:id w:val="1998485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7E6B721" w14:textId="2B370DE0" w:rsidR="0092791A" w:rsidRDefault="00221F0E" w:rsidP="00E131CF">
                        <w:pPr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controleformulier profielen aardgas 2023 versie 1.00</w:t>
                        </w:r>
                      </w:p>
                    </w:sdtContent>
                  </w:sdt>
                  <w:p w14:paraId="090C3B71" w14:textId="77777777" w:rsidR="0092791A" w:rsidRPr="00E131CF" w:rsidRDefault="0092791A" w:rsidP="00E131CF"/>
                </w:txbxContent>
              </v:textbox>
            </v:shape>
          </w:pict>
        </mc:Fallback>
      </mc:AlternateContent>
    </w:r>
    <w:r>
      <w:rPr>
        <w:noProof/>
        <w:lang w:eastAsia="nl-NL"/>
      </w:rPr>
      <mc:AlternateContent>
        <mc:Choice Requires="wps">
          <w:drawing>
            <wp:anchor distT="36576" distB="36576" distL="36576" distR="36576" simplePos="0" relativeHeight="251665408" behindDoc="0" locked="0" layoutInCell="1" allowOverlap="1" wp14:anchorId="7609A527" wp14:editId="6B11AF5E">
              <wp:simplePos x="0" y="0"/>
              <wp:positionH relativeFrom="column">
                <wp:posOffset>5180965</wp:posOffset>
              </wp:positionH>
              <wp:positionV relativeFrom="paragraph">
                <wp:posOffset>-73025</wp:posOffset>
              </wp:positionV>
              <wp:extent cx="323850" cy="1123315"/>
              <wp:effectExtent l="0" t="3175" r="1270" b="0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6200000">
                        <a:off x="0" y="0"/>
                        <a:ext cx="323850" cy="1123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31FCDF3" w14:textId="77777777" w:rsidR="0092791A" w:rsidRDefault="0092791A" w:rsidP="00E131CF">
                          <w:pPr>
                            <w:pStyle w:val="LOGOdeEnergiemanager"/>
                            <w:widowControl w:val="0"/>
                            <w:rPr>
                              <w:b w:val="0"/>
                              <w:sz w:val="40"/>
                            </w:rPr>
                          </w:pPr>
                          <w:r w:rsidRPr="00E131CF">
                            <w:rPr>
                              <w:sz w:val="28"/>
                              <w:szCs w:val="28"/>
                            </w:rPr>
                            <w:t>MEMO</w:t>
                          </w:r>
                        </w:p>
                        <w:p w14:paraId="762C9EEB" w14:textId="77777777" w:rsidR="0092791A" w:rsidRPr="00E131CF" w:rsidRDefault="0092791A" w:rsidP="00E131CF"/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09A527" id="Text Box 33" o:spid="_x0000_s1028" type="#_x0000_t202" style="position:absolute;left:0;text-align:left;margin-left:407.95pt;margin-top:-5.75pt;width:25.5pt;height:88.45pt;rotation:-90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" filled="f" stroked="f" strokeweight="0" insetpen="t">
              <o:lock v:ext="edit" shapetype="t"/>
              <v:textbox inset="2.85pt,2.85pt,2.85pt,2.85pt">
                <w:txbxContent>
                  <w:p w14:paraId="031FCDF3" w14:textId="77777777" w:rsidR="0092791A" w:rsidRDefault="0092791A" w:rsidP="00E131CF">
                    <w:pPr>
                      <w:pStyle w:val="LOGOdeEnergiemanager"/>
                      <w:widowControl w:val="0"/>
                      <w:rPr>
                        <w:b w:val="0"/>
                        <w:sz w:val="40"/>
                      </w:rPr>
                    </w:pPr>
                    <w:r w:rsidRPr="00E131CF">
                      <w:rPr>
                        <w:sz w:val="28"/>
                        <w:szCs w:val="28"/>
                      </w:rPr>
                      <w:t>MEMO</w:t>
                    </w:r>
                  </w:p>
                  <w:p w14:paraId="762C9EEB" w14:textId="77777777" w:rsidR="0092791A" w:rsidRPr="00E131CF" w:rsidRDefault="0092791A" w:rsidP="00E131CF"/>
                </w:txbxContent>
              </v:textbox>
            </v:shape>
          </w:pict>
        </mc:Fallback>
      </mc:AlternateContent>
    </w: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81A010" wp14:editId="27E6437B">
              <wp:simplePos x="0" y="0"/>
              <wp:positionH relativeFrom="column">
                <wp:posOffset>-9525</wp:posOffset>
              </wp:positionH>
              <wp:positionV relativeFrom="paragraph">
                <wp:posOffset>593090</wp:posOffset>
              </wp:positionV>
              <wp:extent cx="114300" cy="0"/>
              <wp:effectExtent l="9525" t="12065" r="9525" b="6985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43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8ECE45" id="Line 2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6.7pt" to="8.25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" strokeweight="1pt"/>
          </w:pict>
        </mc:Fallback>
      </mc:AlternateContent>
    </w: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B78BF7" wp14:editId="67816B1A">
              <wp:simplePos x="0" y="0"/>
              <wp:positionH relativeFrom="column">
                <wp:posOffset>938530</wp:posOffset>
              </wp:positionH>
              <wp:positionV relativeFrom="paragraph">
                <wp:posOffset>593090</wp:posOffset>
              </wp:positionV>
              <wp:extent cx="4371975" cy="0"/>
              <wp:effectExtent l="14605" t="12065" r="13970" b="6985"/>
              <wp:wrapNone/>
              <wp:docPr id="4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71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8C5B67" id="Line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9pt,46.7pt" to="418.15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6ufFA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" strokeweight="1pt"/>
          </w:pict>
        </mc:Fallback>
      </mc:AlternateContent>
    </w: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AF6C59F" wp14:editId="1808444C">
              <wp:simplePos x="0" y="0"/>
              <wp:positionH relativeFrom="column">
                <wp:posOffset>938530</wp:posOffset>
              </wp:positionH>
              <wp:positionV relativeFrom="paragraph">
                <wp:posOffset>593090</wp:posOffset>
              </wp:positionV>
              <wp:extent cx="4371975" cy="0"/>
              <wp:effectExtent l="14605" t="12065" r="13970" b="6985"/>
              <wp:wrapNone/>
              <wp:docPr id="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71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D9CA4" id="Line 13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9pt,46.7pt" to="418.15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4cxFAIAACo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" strokeweight="1pt"/>
          </w:pict>
        </mc:Fallback>
      </mc:AlternateContent>
    </w:r>
    <w:r w:rsidR="0092791A">
      <w:rPr>
        <w:noProof/>
        <w:lang w:eastAsia="nl-NL"/>
      </w:rPr>
      <w:drawing>
        <wp:anchor distT="0" distB="0" distL="114300" distR="114300" simplePos="0" relativeHeight="251659264" behindDoc="1" locked="0" layoutInCell="1" allowOverlap="0" wp14:anchorId="1030E1DE" wp14:editId="3E55B559">
          <wp:simplePos x="0" y="0"/>
          <wp:positionH relativeFrom="column">
            <wp:posOffset>102235</wp:posOffset>
          </wp:positionH>
          <wp:positionV relativeFrom="paragraph">
            <wp:posOffset>15875</wp:posOffset>
          </wp:positionV>
          <wp:extent cx="840740" cy="897255"/>
          <wp:effectExtent l="19050" t="0" r="0" b="0"/>
          <wp:wrapTight wrapText="bothSides">
            <wp:wrapPolygon edited="0">
              <wp:start x="979" y="0"/>
              <wp:lineTo x="-489" y="459"/>
              <wp:lineTo x="-489" y="19261"/>
              <wp:lineTo x="979" y="21096"/>
              <wp:lineTo x="3915" y="21096"/>
              <wp:lineTo x="16151" y="21096"/>
              <wp:lineTo x="18109" y="21096"/>
              <wp:lineTo x="21535" y="16968"/>
              <wp:lineTo x="21535" y="3669"/>
              <wp:lineTo x="15172" y="0"/>
              <wp:lineTo x="979" y="0"/>
            </wp:wrapPolygon>
          </wp:wrapTight>
          <wp:docPr id="24" name="Afbeelding 24" descr="logo zonder na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logo zonder naa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97" r="17052" b="8099"/>
                  <a:stretch>
                    <a:fillRect/>
                  </a:stretch>
                </pic:blipFill>
                <pic:spPr bwMode="auto">
                  <a:xfrm>
                    <a:off x="0" y="0"/>
                    <a:ext cx="840740" cy="897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nl-NL"/>
      </w:rPr>
      <mc:AlternateContent>
        <mc:Choice Requires="wps">
          <w:drawing>
            <wp:anchor distT="36576" distB="36576" distL="36576" distR="36576" simplePos="0" relativeHeight="251653120" behindDoc="0" locked="0" layoutInCell="1" allowOverlap="1" wp14:anchorId="791AFDE8" wp14:editId="1B8BA0AC">
              <wp:simplePos x="0" y="0"/>
              <wp:positionH relativeFrom="column">
                <wp:posOffset>1836420</wp:posOffset>
              </wp:positionH>
              <wp:positionV relativeFrom="paragraph">
                <wp:posOffset>-556895</wp:posOffset>
              </wp:positionV>
              <wp:extent cx="332740" cy="2102485"/>
              <wp:effectExtent l="0" t="4445" r="381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6200000">
                        <a:off x="0" y="0"/>
                        <a:ext cx="332740" cy="2102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D1D947F" w14:textId="77777777" w:rsidR="0092791A" w:rsidRPr="00EA4922" w:rsidRDefault="0092791A" w:rsidP="007D5C4C">
                          <w:pPr>
                            <w:pStyle w:val="LOGOdeEnergiemanager"/>
                            <w:widowControl w:val="0"/>
                            <w:rPr>
                              <w:sz w:val="28"/>
                              <w:szCs w:val="28"/>
                            </w:rPr>
                          </w:pPr>
                          <w:r w:rsidRPr="00EA4922">
                            <w:rPr>
                              <w:sz w:val="28"/>
                              <w:szCs w:val="28"/>
                            </w:rPr>
                            <w:t>De Energiemanager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1AFDE8" id="Text Box 10" o:spid="_x0000_s1029" type="#_x0000_t202" style="position:absolute;left:0;text-align:left;margin-left:144.6pt;margin-top:-43.85pt;width:26.2pt;height:165.55pt;rotation:-90;z-index: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" filled="f" stroked="f" strokeweight="0" insetpen="t">
              <o:lock v:ext="edit" shapetype="t"/>
              <v:textbox inset="2.85pt,2.85pt,2.85pt,2.85pt">
                <w:txbxContent>
                  <w:p w14:paraId="3D1D947F" w14:textId="77777777" w:rsidR="0092791A" w:rsidRPr="00EA4922" w:rsidRDefault="0092791A" w:rsidP="007D5C4C">
                    <w:pPr>
                      <w:pStyle w:val="LOGOdeEnergiemanager"/>
                      <w:widowControl w:val="0"/>
                      <w:rPr>
                        <w:sz w:val="28"/>
                        <w:szCs w:val="28"/>
                      </w:rPr>
                    </w:pPr>
                    <w:r w:rsidRPr="00EA4922">
                      <w:rPr>
                        <w:sz w:val="28"/>
                        <w:szCs w:val="28"/>
                      </w:rPr>
                      <w:t>De Energiemanager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6F5DE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70E1C0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2EE956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06E4644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D2EFFC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D2101C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2063F8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9A9D2E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880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AA5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71957"/>
    <w:multiLevelType w:val="hybridMultilevel"/>
    <w:tmpl w:val="C112526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04FC4"/>
    <w:multiLevelType w:val="hybridMultilevel"/>
    <w:tmpl w:val="A284214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F533CF"/>
    <w:multiLevelType w:val="hybridMultilevel"/>
    <w:tmpl w:val="B5C614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85C91"/>
    <w:multiLevelType w:val="hybridMultilevel"/>
    <w:tmpl w:val="D25E0F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E3C0A"/>
    <w:multiLevelType w:val="hybridMultilevel"/>
    <w:tmpl w:val="FA0AD9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F7C16"/>
    <w:multiLevelType w:val="hybridMultilevel"/>
    <w:tmpl w:val="7900928E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DC5C0A"/>
    <w:multiLevelType w:val="hybridMultilevel"/>
    <w:tmpl w:val="74987C6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B67D22"/>
    <w:multiLevelType w:val="hybridMultilevel"/>
    <w:tmpl w:val="ACD26FD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60972E5"/>
    <w:multiLevelType w:val="multilevel"/>
    <w:tmpl w:val="133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33669"/>
    <w:multiLevelType w:val="hybridMultilevel"/>
    <w:tmpl w:val="261A05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8C3E9E"/>
    <w:multiLevelType w:val="singleLevel"/>
    <w:tmpl w:val="37E252A4"/>
    <w:lvl w:ilvl="0">
      <w:start w:val="1"/>
      <w:numFmt w:val="bullet"/>
      <w:pStyle w:val="Lijstopsomteken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1" w15:restartNumberingAfterBreak="0">
    <w:nsid w:val="2B940C12"/>
    <w:multiLevelType w:val="hybridMultilevel"/>
    <w:tmpl w:val="8B1072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350C49"/>
    <w:multiLevelType w:val="hybridMultilevel"/>
    <w:tmpl w:val="EC1C7D0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376AF9"/>
    <w:multiLevelType w:val="hybridMultilevel"/>
    <w:tmpl w:val="324C179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1A5F93"/>
    <w:multiLevelType w:val="hybridMultilevel"/>
    <w:tmpl w:val="CD26AF14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681F54"/>
    <w:multiLevelType w:val="hybridMultilevel"/>
    <w:tmpl w:val="196495B0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3A6E56FB"/>
    <w:multiLevelType w:val="hybridMultilevel"/>
    <w:tmpl w:val="78909982"/>
    <w:lvl w:ilvl="0" w:tplc="ACD617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19C5002"/>
    <w:multiLevelType w:val="hybridMultilevel"/>
    <w:tmpl w:val="20084CF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50C0E9F"/>
    <w:multiLevelType w:val="hybridMultilevel"/>
    <w:tmpl w:val="2DEABFB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A05572"/>
    <w:multiLevelType w:val="hybridMultilevel"/>
    <w:tmpl w:val="5B7648E8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AA148BB"/>
    <w:multiLevelType w:val="hybridMultilevel"/>
    <w:tmpl w:val="E1841A6C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6560CE"/>
    <w:multiLevelType w:val="hybridMultilevel"/>
    <w:tmpl w:val="2020DD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FF1F9E"/>
    <w:multiLevelType w:val="hybridMultilevel"/>
    <w:tmpl w:val="62224A58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1121F8"/>
    <w:multiLevelType w:val="hybridMultilevel"/>
    <w:tmpl w:val="C23E6D1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CE311D"/>
    <w:multiLevelType w:val="hybridMultilevel"/>
    <w:tmpl w:val="C4740994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B626BC"/>
    <w:multiLevelType w:val="hybridMultilevel"/>
    <w:tmpl w:val="6D76AB7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F61D4D"/>
    <w:multiLevelType w:val="hybridMultilevel"/>
    <w:tmpl w:val="9A84459A"/>
    <w:lvl w:ilvl="0" w:tplc="B11AA04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7205DA"/>
    <w:multiLevelType w:val="hybridMultilevel"/>
    <w:tmpl w:val="685874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230FF8"/>
    <w:multiLevelType w:val="singleLevel"/>
    <w:tmpl w:val="CA8A963A"/>
    <w:lvl w:ilvl="0">
      <w:start w:val="1"/>
      <w:numFmt w:val="decimal"/>
      <w:pStyle w:val="Lijstnummering"/>
      <w:lvlText w:val="%1)"/>
      <w:lvlJc w:val="left"/>
      <w:pPr>
        <w:tabs>
          <w:tab w:val="num" w:pos="360"/>
        </w:tabs>
        <w:ind w:left="360" w:right="360" w:hanging="360"/>
      </w:pPr>
    </w:lvl>
  </w:abstractNum>
  <w:abstractNum w:abstractNumId="39" w15:restartNumberingAfterBreak="0">
    <w:nsid w:val="6BA43617"/>
    <w:multiLevelType w:val="hybridMultilevel"/>
    <w:tmpl w:val="A5346DEC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D686CEC"/>
    <w:multiLevelType w:val="hybridMultilevel"/>
    <w:tmpl w:val="B862F54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5E2853"/>
    <w:multiLevelType w:val="hybridMultilevel"/>
    <w:tmpl w:val="7E2CE7C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BB5149"/>
    <w:multiLevelType w:val="hybridMultilevel"/>
    <w:tmpl w:val="3A4853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97159C"/>
    <w:multiLevelType w:val="hybridMultilevel"/>
    <w:tmpl w:val="22FC8DBE"/>
    <w:lvl w:ilvl="0" w:tplc="3C528C88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5925">
    <w:abstractNumId w:val="9"/>
  </w:num>
  <w:num w:numId="2" w16cid:durableId="1413358873">
    <w:abstractNumId w:val="8"/>
  </w:num>
  <w:num w:numId="3" w16cid:durableId="273708388">
    <w:abstractNumId w:val="20"/>
  </w:num>
  <w:num w:numId="4" w16cid:durableId="1425299700">
    <w:abstractNumId w:val="38"/>
  </w:num>
  <w:num w:numId="5" w16cid:durableId="1604999454">
    <w:abstractNumId w:val="7"/>
  </w:num>
  <w:num w:numId="6" w16cid:durableId="1917662180">
    <w:abstractNumId w:val="6"/>
  </w:num>
  <w:num w:numId="7" w16cid:durableId="915624208">
    <w:abstractNumId w:val="5"/>
  </w:num>
  <w:num w:numId="8" w16cid:durableId="1387952298">
    <w:abstractNumId w:val="4"/>
  </w:num>
  <w:num w:numId="9" w16cid:durableId="1244872438">
    <w:abstractNumId w:val="3"/>
  </w:num>
  <w:num w:numId="10" w16cid:durableId="1158767872">
    <w:abstractNumId w:val="2"/>
  </w:num>
  <w:num w:numId="11" w16cid:durableId="198471767">
    <w:abstractNumId w:val="1"/>
  </w:num>
  <w:num w:numId="12" w16cid:durableId="702680444">
    <w:abstractNumId w:val="0"/>
  </w:num>
  <w:num w:numId="13" w16cid:durableId="1321885884">
    <w:abstractNumId w:val="36"/>
  </w:num>
  <w:num w:numId="14" w16cid:durableId="773750356">
    <w:abstractNumId w:val="30"/>
  </w:num>
  <w:num w:numId="15" w16cid:durableId="350684585">
    <w:abstractNumId w:val="15"/>
  </w:num>
  <w:num w:numId="16" w16cid:durableId="2114857950">
    <w:abstractNumId w:val="17"/>
  </w:num>
  <w:num w:numId="17" w16cid:durableId="2054184069">
    <w:abstractNumId w:val="29"/>
  </w:num>
  <w:num w:numId="18" w16cid:durableId="1370182423">
    <w:abstractNumId w:val="25"/>
  </w:num>
  <w:num w:numId="19" w16cid:durableId="950556515">
    <w:abstractNumId w:val="32"/>
  </w:num>
  <w:num w:numId="20" w16cid:durableId="603657161">
    <w:abstractNumId w:val="34"/>
  </w:num>
  <w:num w:numId="21" w16cid:durableId="272833512">
    <w:abstractNumId w:val="22"/>
  </w:num>
  <w:num w:numId="22" w16cid:durableId="1765689771">
    <w:abstractNumId w:val="39"/>
  </w:num>
  <w:num w:numId="23" w16cid:durableId="1515421077">
    <w:abstractNumId w:val="41"/>
  </w:num>
  <w:num w:numId="24" w16cid:durableId="934022280">
    <w:abstractNumId w:val="27"/>
  </w:num>
  <w:num w:numId="25" w16cid:durableId="1263103871">
    <w:abstractNumId w:val="24"/>
  </w:num>
  <w:num w:numId="26" w16cid:durableId="219363328">
    <w:abstractNumId w:val="40"/>
  </w:num>
  <w:num w:numId="27" w16cid:durableId="1537622551">
    <w:abstractNumId w:val="16"/>
  </w:num>
  <w:num w:numId="28" w16cid:durableId="1756322951">
    <w:abstractNumId w:val="35"/>
  </w:num>
  <w:num w:numId="29" w16cid:durableId="1222519731">
    <w:abstractNumId w:val="42"/>
  </w:num>
  <w:num w:numId="30" w16cid:durableId="1113204255">
    <w:abstractNumId w:val="10"/>
  </w:num>
  <w:num w:numId="31" w16cid:durableId="60504373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06427223">
    <w:abstractNumId w:val="37"/>
  </w:num>
  <w:num w:numId="33" w16cid:durableId="1631013938">
    <w:abstractNumId w:val="21"/>
  </w:num>
  <w:num w:numId="34" w16cid:durableId="2049522439">
    <w:abstractNumId w:val="26"/>
  </w:num>
  <w:num w:numId="35" w16cid:durableId="869223117">
    <w:abstractNumId w:val="43"/>
  </w:num>
  <w:num w:numId="36" w16cid:durableId="1800224678">
    <w:abstractNumId w:val="13"/>
  </w:num>
  <w:num w:numId="37" w16cid:durableId="861405834">
    <w:abstractNumId w:val="19"/>
  </w:num>
  <w:num w:numId="38" w16cid:durableId="1613829489">
    <w:abstractNumId w:val="14"/>
  </w:num>
  <w:num w:numId="39" w16cid:durableId="497185887">
    <w:abstractNumId w:val="12"/>
  </w:num>
  <w:num w:numId="40" w16cid:durableId="747114373">
    <w:abstractNumId w:val="31"/>
  </w:num>
  <w:num w:numId="41" w16cid:durableId="484976411">
    <w:abstractNumId w:val="33"/>
  </w:num>
  <w:num w:numId="42" w16cid:durableId="1027099521">
    <w:abstractNumId w:val="23"/>
  </w:num>
  <w:num w:numId="43" w16cid:durableId="295334735">
    <w:abstractNumId w:val="28"/>
  </w:num>
  <w:num w:numId="44" w16cid:durableId="636030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45"/>
  <w:drawingGridVerticalSpacing w:val="181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E6"/>
    <w:rsid w:val="000028CB"/>
    <w:rsid w:val="00003726"/>
    <w:rsid w:val="00004926"/>
    <w:rsid w:val="00021978"/>
    <w:rsid w:val="00024603"/>
    <w:rsid w:val="000263A2"/>
    <w:rsid w:val="00031ABB"/>
    <w:rsid w:val="00041649"/>
    <w:rsid w:val="00043888"/>
    <w:rsid w:val="00055669"/>
    <w:rsid w:val="00057358"/>
    <w:rsid w:val="00057B4F"/>
    <w:rsid w:val="00061850"/>
    <w:rsid w:val="00065ED5"/>
    <w:rsid w:val="00067CBC"/>
    <w:rsid w:val="00070C61"/>
    <w:rsid w:val="00075607"/>
    <w:rsid w:val="00076FA0"/>
    <w:rsid w:val="00084125"/>
    <w:rsid w:val="000854B1"/>
    <w:rsid w:val="0008571C"/>
    <w:rsid w:val="00094DA0"/>
    <w:rsid w:val="00095323"/>
    <w:rsid w:val="00097EE0"/>
    <w:rsid w:val="000B0DFC"/>
    <w:rsid w:val="000B0F0E"/>
    <w:rsid w:val="000B2F14"/>
    <w:rsid w:val="000B3C46"/>
    <w:rsid w:val="000B636B"/>
    <w:rsid w:val="000C6921"/>
    <w:rsid w:val="000D139A"/>
    <w:rsid w:val="000D7B00"/>
    <w:rsid w:val="000E29CA"/>
    <w:rsid w:val="000F00F2"/>
    <w:rsid w:val="00101E0F"/>
    <w:rsid w:val="00113831"/>
    <w:rsid w:val="0012090A"/>
    <w:rsid w:val="001210D8"/>
    <w:rsid w:val="00123D85"/>
    <w:rsid w:val="001300A2"/>
    <w:rsid w:val="00131693"/>
    <w:rsid w:val="00135361"/>
    <w:rsid w:val="00140D1D"/>
    <w:rsid w:val="001425E0"/>
    <w:rsid w:val="0014699A"/>
    <w:rsid w:val="0014761C"/>
    <w:rsid w:val="00155631"/>
    <w:rsid w:val="00156C24"/>
    <w:rsid w:val="00156F91"/>
    <w:rsid w:val="00163B26"/>
    <w:rsid w:val="001671C4"/>
    <w:rsid w:val="001766AB"/>
    <w:rsid w:val="00180B6A"/>
    <w:rsid w:val="0018253C"/>
    <w:rsid w:val="001830FF"/>
    <w:rsid w:val="00191D11"/>
    <w:rsid w:val="001A375F"/>
    <w:rsid w:val="001B19A1"/>
    <w:rsid w:val="001D07FA"/>
    <w:rsid w:val="001D766E"/>
    <w:rsid w:val="001E0759"/>
    <w:rsid w:val="001E4348"/>
    <w:rsid w:val="001E6BD0"/>
    <w:rsid w:val="001E6D4D"/>
    <w:rsid w:val="001F20D2"/>
    <w:rsid w:val="001F23DD"/>
    <w:rsid w:val="001F4A94"/>
    <w:rsid w:val="00203943"/>
    <w:rsid w:val="00206E14"/>
    <w:rsid w:val="00221F0E"/>
    <w:rsid w:val="002266A2"/>
    <w:rsid w:val="00227167"/>
    <w:rsid w:val="00242FED"/>
    <w:rsid w:val="00244FC4"/>
    <w:rsid w:val="00251BB1"/>
    <w:rsid w:val="00255C44"/>
    <w:rsid w:val="00260F3D"/>
    <w:rsid w:val="0027002A"/>
    <w:rsid w:val="00281689"/>
    <w:rsid w:val="00283393"/>
    <w:rsid w:val="00287FAB"/>
    <w:rsid w:val="00290707"/>
    <w:rsid w:val="00291D46"/>
    <w:rsid w:val="00294B2C"/>
    <w:rsid w:val="002A2C73"/>
    <w:rsid w:val="002A7F8F"/>
    <w:rsid w:val="002B220F"/>
    <w:rsid w:val="002B3592"/>
    <w:rsid w:val="002C417B"/>
    <w:rsid w:val="002C4A3B"/>
    <w:rsid w:val="002E6FC4"/>
    <w:rsid w:val="003039A5"/>
    <w:rsid w:val="003135AB"/>
    <w:rsid w:val="00315727"/>
    <w:rsid w:val="003175F9"/>
    <w:rsid w:val="003203E4"/>
    <w:rsid w:val="00321EB6"/>
    <w:rsid w:val="0032445E"/>
    <w:rsid w:val="00324E97"/>
    <w:rsid w:val="00325540"/>
    <w:rsid w:val="00325F8B"/>
    <w:rsid w:val="0033049E"/>
    <w:rsid w:val="003351F4"/>
    <w:rsid w:val="00336780"/>
    <w:rsid w:val="003371FC"/>
    <w:rsid w:val="00342516"/>
    <w:rsid w:val="00343EEA"/>
    <w:rsid w:val="0034615E"/>
    <w:rsid w:val="00346EB7"/>
    <w:rsid w:val="00347734"/>
    <w:rsid w:val="0034791A"/>
    <w:rsid w:val="003525FF"/>
    <w:rsid w:val="00353A8B"/>
    <w:rsid w:val="0036694B"/>
    <w:rsid w:val="00372470"/>
    <w:rsid w:val="003739D6"/>
    <w:rsid w:val="00373B76"/>
    <w:rsid w:val="00377218"/>
    <w:rsid w:val="00381DD9"/>
    <w:rsid w:val="00383C45"/>
    <w:rsid w:val="00390F46"/>
    <w:rsid w:val="00393F37"/>
    <w:rsid w:val="003A0810"/>
    <w:rsid w:val="003A74EA"/>
    <w:rsid w:val="003B494C"/>
    <w:rsid w:val="003B6B8A"/>
    <w:rsid w:val="003C0997"/>
    <w:rsid w:val="003D0F49"/>
    <w:rsid w:val="003D0FE9"/>
    <w:rsid w:val="003D222B"/>
    <w:rsid w:val="003D2707"/>
    <w:rsid w:val="003D603A"/>
    <w:rsid w:val="003E53E4"/>
    <w:rsid w:val="003F2709"/>
    <w:rsid w:val="003F3569"/>
    <w:rsid w:val="00402FF8"/>
    <w:rsid w:val="004030F9"/>
    <w:rsid w:val="004031D0"/>
    <w:rsid w:val="00403250"/>
    <w:rsid w:val="00407020"/>
    <w:rsid w:val="004410AB"/>
    <w:rsid w:val="0045180D"/>
    <w:rsid w:val="00452752"/>
    <w:rsid w:val="00455ABE"/>
    <w:rsid w:val="00476762"/>
    <w:rsid w:val="00480A01"/>
    <w:rsid w:val="00482801"/>
    <w:rsid w:val="00484CEF"/>
    <w:rsid w:val="004920C0"/>
    <w:rsid w:val="004974F5"/>
    <w:rsid w:val="004A31D8"/>
    <w:rsid w:val="004A573C"/>
    <w:rsid w:val="004A6AC2"/>
    <w:rsid w:val="004B432C"/>
    <w:rsid w:val="004B50AB"/>
    <w:rsid w:val="004B57FF"/>
    <w:rsid w:val="004C6BC8"/>
    <w:rsid w:val="004D0452"/>
    <w:rsid w:val="004D0CEA"/>
    <w:rsid w:val="004D1404"/>
    <w:rsid w:val="004D16F2"/>
    <w:rsid w:val="004D1B17"/>
    <w:rsid w:val="004D21DC"/>
    <w:rsid w:val="004D7018"/>
    <w:rsid w:val="004D796F"/>
    <w:rsid w:val="004E3275"/>
    <w:rsid w:val="004F1742"/>
    <w:rsid w:val="005118FF"/>
    <w:rsid w:val="00516978"/>
    <w:rsid w:val="00517ABE"/>
    <w:rsid w:val="0052087F"/>
    <w:rsid w:val="005232DD"/>
    <w:rsid w:val="005275D4"/>
    <w:rsid w:val="0052766B"/>
    <w:rsid w:val="00530372"/>
    <w:rsid w:val="00533008"/>
    <w:rsid w:val="005446E9"/>
    <w:rsid w:val="005471FA"/>
    <w:rsid w:val="00551427"/>
    <w:rsid w:val="00554329"/>
    <w:rsid w:val="00555CE9"/>
    <w:rsid w:val="00561E93"/>
    <w:rsid w:val="00562A9C"/>
    <w:rsid w:val="00565252"/>
    <w:rsid w:val="005719E6"/>
    <w:rsid w:val="005806B8"/>
    <w:rsid w:val="00590330"/>
    <w:rsid w:val="00595002"/>
    <w:rsid w:val="005959C8"/>
    <w:rsid w:val="005A40E4"/>
    <w:rsid w:val="005A4DAA"/>
    <w:rsid w:val="005A63E6"/>
    <w:rsid w:val="005A7375"/>
    <w:rsid w:val="005B3226"/>
    <w:rsid w:val="005C1376"/>
    <w:rsid w:val="005C22A4"/>
    <w:rsid w:val="005E3E66"/>
    <w:rsid w:val="005E6ECA"/>
    <w:rsid w:val="005F49DC"/>
    <w:rsid w:val="00602729"/>
    <w:rsid w:val="0061092A"/>
    <w:rsid w:val="00613B30"/>
    <w:rsid w:val="006154C8"/>
    <w:rsid w:val="00620E5A"/>
    <w:rsid w:val="00620FD2"/>
    <w:rsid w:val="006333DD"/>
    <w:rsid w:val="00633DF8"/>
    <w:rsid w:val="006406BF"/>
    <w:rsid w:val="00642BE9"/>
    <w:rsid w:val="006454A1"/>
    <w:rsid w:val="00650917"/>
    <w:rsid w:val="00655BA3"/>
    <w:rsid w:val="00661150"/>
    <w:rsid w:val="00666AAA"/>
    <w:rsid w:val="00672EE2"/>
    <w:rsid w:val="0068156E"/>
    <w:rsid w:val="00685CCB"/>
    <w:rsid w:val="00687669"/>
    <w:rsid w:val="00693535"/>
    <w:rsid w:val="00696AA0"/>
    <w:rsid w:val="00697857"/>
    <w:rsid w:val="00697A06"/>
    <w:rsid w:val="006A0FFB"/>
    <w:rsid w:val="006A71AF"/>
    <w:rsid w:val="006C659B"/>
    <w:rsid w:val="006C7D9D"/>
    <w:rsid w:val="006D02A5"/>
    <w:rsid w:val="006D132F"/>
    <w:rsid w:val="00703492"/>
    <w:rsid w:val="00710EEF"/>
    <w:rsid w:val="00711599"/>
    <w:rsid w:val="007130C0"/>
    <w:rsid w:val="00721799"/>
    <w:rsid w:val="00722497"/>
    <w:rsid w:val="007563BF"/>
    <w:rsid w:val="007573B1"/>
    <w:rsid w:val="00757B1A"/>
    <w:rsid w:val="00761953"/>
    <w:rsid w:val="0076522B"/>
    <w:rsid w:val="00771D6B"/>
    <w:rsid w:val="00774932"/>
    <w:rsid w:val="00777A3E"/>
    <w:rsid w:val="00780FFE"/>
    <w:rsid w:val="0078380A"/>
    <w:rsid w:val="007839C8"/>
    <w:rsid w:val="00785328"/>
    <w:rsid w:val="00785808"/>
    <w:rsid w:val="0079217E"/>
    <w:rsid w:val="007A6088"/>
    <w:rsid w:val="007B07A8"/>
    <w:rsid w:val="007B4F02"/>
    <w:rsid w:val="007C07BF"/>
    <w:rsid w:val="007C43BD"/>
    <w:rsid w:val="007C6DE1"/>
    <w:rsid w:val="007D053D"/>
    <w:rsid w:val="007D5C4C"/>
    <w:rsid w:val="007D73FC"/>
    <w:rsid w:val="007E0234"/>
    <w:rsid w:val="007E02F3"/>
    <w:rsid w:val="007E3D49"/>
    <w:rsid w:val="007F03D7"/>
    <w:rsid w:val="007F231D"/>
    <w:rsid w:val="007F31B3"/>
    <w:rsid w:val="007F59EC"/>
    <w:rsid w:val="00804C27"/>
    <w:rsid w:val="00806592"/>
    <w:rsid w:val="0081487B"/>
    <w:rsid w:val="0081537C"/>
    <w:rsid w:val="008206E5"/>
    <w:rsid w:val="00821905"/>
    <w:rsid w:val="0082622D"/>
    <w:rsid w:val="008335A8"/>
    <w:rsid w:val="008373B6"/>
    <w:rsid w:val="00841E12"/>
    <w:rsid w:val="0084343C"/>
    <w:rsid w:val="0085271D"/>
    <w:rsid w:val="0085624D"/>
    <w:rsid w:val="008607CF"/>
    <w:rsid w:val="0086585D"/>
    <w:rsid w:val="00865B94"/>
    <w:rsid w:val="00866874"/>
    <w:rsid w:val="0087750B"/>
    <w:rsid w:val="00877870"/>
    <w:rsid w:val="00883297"/>
    <w:rsid w:val="00885D4D"/>
    <w:rsid w:val="00886020"/>
    <w:rsid w:val="00892ABB"/>
    <w:rsid w:val="008A5FBB"/>
    <w:rsid w:val="008A714C"/>
    <w:rsid w:val="008A7955"/>
    <w:rsid w:val="008B12CB"/>
    <w:rsid w:val="008B42D6"/>
    <w:rsid w:val="008C01C0"/>
    <w:rsid w:val="008C26E8"/>
    <w:rsid w:val="008C46DF"/>
    <w:rsid w:val="008D2019"/>
    <w:rsid w:val="008E0181"/>
    <w:rsid w:val="008E041D"/>
    <w:rsid w:val="008E2D0E"/>
    <w:rsid w:val="008E4BA6"/>
    <w:rsid w:val="008E5B23"/>
    <w:rsid w:val="008E7C5E"/>
    <w:rsid w:val="0091040A"/>
    <w:rsid w:val="00915471"/>
    <w:rsid w:val="00916FB2"/>
    <w:rsid w:val="0092791A"/>
    <w:rsid w:val="0092797D"/>
    <w:rsid w:val="00931902"/>
    <w:rsid w:val="00932D66"/>
    <w:rsid w:val="00941CB9"/>
    <w:rsid w:val="009545A0"/>
    <w:rsid w:val="00957D5F"/>
    <w:rsid w:val="009642B6"/>
    <w:rsid w:val="00973A79"/>
    <w:rsid w:val="00985161"/>
    <w:rsid w:val="00987CC1"/>
    <w:rsid w:val="009968B2"/>
    <w:rsid w:val="009A1466"/>
    <w:rsid w:val="009A4BEA"/>
    <w:rsid w:val="009A4F80"/>
    <w:rsid w:val="009A7AB9"/>
    <w:rsid w:val="009C2718"/>
    <w:rsid w:val="009C387F"/>
    <w:rsid w:val="009C3CB0"/>
    <w:rsid w:val="009D0363"/>
    <w:rsid w:val="009D272E"/>
    <w:rsid w:val="009D7161"/>
    <w:rsid w:val="009E4396"/>
    <w:rsid w:val="009F1144"/>
    <w:rsid w:val="009F3442"/>
    <w:rsid w:val="00A06448"/>
    <w:rsid w:val="00A072AA"/>
    <w:rsid w:val="00A10877"/>
    <w:rsid w:val="00A12FC6"/>
    <w:rsid w:val="00A212AE"/>
    <w:rsid w:val="00A234B1"/>
    <w:rsid w:val="00A23DA4"/>
    <w:rsid w:val="00A37D69"/>
    <w:rsid w:val="00A46312"/>
    <w:rsid w:val="00A512B4"/>
    <w:rsid w:val="00A541F2"/>
    <w:rsid w:val="00A65B82"/>
    <w:rsid w:val="00A710A4"/>
    <w:rsid w:val="00A71C26"/>
    <w:rsid w:val="00A75FA7"/>
    <w:rsid w:val="00A82511"/>
    <w:rsid w:val="00A87703"/>
    <w:rsid w:val="00AA30A0"/>
    <w:rsid w:val="00AA5FD4"/>
    <w:rsid w:val="00AA761C"/>
    <w:rsid w:val="00AB2343"/>
    <w:rsid w:val="00AB2487"/>
    <w:rsid w:val="00AB6ABF"/>
    <w:rsid w:val="00AC021E"/>
    <w:rsid w:val="00AC3DCF"/>
    <w:rsid w:val="00AC57F6"/>
    <w:rsid w:val="00AD0247"/>
    <w:rsid w:val="00AD1D6A"/>
    <w:rsid w:val="00AD268C"/>
    <w:rsid w:val="00AD6690"/>
    <w:rsid w:val="00AE541E"/>
    <w:rsid w:val="00AE651F"/>
    <w:rsid w:val="00AF2A32"/>
    <w:rsid w:val="00B02601"/>
    <w:rsid w:val="00B111E3"/>
    <w:rsid w:val="00B15497"/>
    <w:rsid w:val="00B15F8A"/>
    <w:rsid w:val="00B16B97"/>
    <w:rsid w:val="00B23DD2"/>
    <w:rsid w:val="00B24E8B"/>
    <w:rsid w:val="00B3370A"/>
    <w:rsid w:val="00B3453E"/>
    <w:rsid w:val="00B34CCC"/>
    <w:rsid w:val="00B475AF"/>
    <w:rsid w:val="00B553CC"/>
    <w:rsid w:val="00B63122"/>
    <w:rsid w:val="00B63C19"/>
    <w:rsid w:val="00B711F0"/>
    <w:rsid w:val="00B76469"/>
    <w:rsid w:val="00B776DA"/>
    <w:rsid w:val="00B87021"/>
    <w:rsid w:val="00B94AD4"/>
    <w:rsid w:val="00B9569D"/>
    <w:rsid w:val="00B974A9"/>
    <w:rsid w:val="00BA0A7B"/>
    <w:rsid w:val="00BA4669"/>
    <w:rsid w:val="00BA5563"/>
    <w:rsid w:val="00BA5D5B"/>
    <w:rsid w:val="00BB30DC"/>
    <w:rsid w:val="00BB4560"/>
    <w:rsid w:val="00BB4CBB"/>
    <w:rsid w:val="00BC2575"/>
    <w:rsid w:val="00BC4B18"/>
    <w:rsid w:val="00BD3894"/>
    <w:rsid w:val="00BF13C5"/>
    <w:rsid w:val="00BF5099"/>
    <w:rsid w:val="00BF58FF"/>
    <w:rsid w:val="00BF5AA8"/>
    <w:rsid w:val="00C03BF5"/>
    <w:rsid w:val="00C043F7"/>
    <w:rsid w:val="00C22ADE"/>
    <w:rsid w:val="00C22EFC"/>
    <w:rsid w:val="00C31B54"/>
    <w:rsid w:val="00C32A60"/>
    <w:rsid w:val="00C32ECB"/>
    <w:rsid w:val="00C369A6"/>
    <w:rsid w:val="00C36C0C"/>
    <w:rsid w:val="00C41F28"/>
    <w:rsid w:val="00C57FA8"/>
    <w:rsid w:val="00C656E4"/>
    <w:rsid w:val="00C66612"/>
    <w:rsid w:val="00C701F6"/>
    <w:rsid w:val="00C7125E"/>
    <w:rsid w:val="00C76AA7"/>
    <w:rsid w:val="00C76CE6"/>
    <w:rsid w:val="00C84208"/>
    <w:rsid w:val="00CA5532"/>
    <w:rsid w:val="00CB2A60"/>
    <w:rsid w:val="00CC08F3"/>
    <w:rsid w:val="00CC109E"/>
    <w:rsid w:val="00CC11F6"/>
    <w:rsid w:val="00CC1BFB"/>
    <w:rsid w:val="00CC5196"/>
    <w:rsid w:val="00CC6C11"/>
    <w:rsid w:val="00CC76D3"/>
    <w:rsid w:val="00CD3446"/>
    <w:rsid w:val="00CE7B02"/>
    <w:rsid w:val="00D06954"/>
    <w:rsid w:val="00D10C02"/>
    <w:rsid w:val="00D12705"/>
    <w:rsid w:val="00D16A36"/>
    <w:rsid w:val="00D30604"/>
    <w:rsid w:val="00D318D3"/>
    <w:rsid w:val="00D32056"/>
    <w:rsid w:val="00D35ED6"/>
    <w:rsid w:val="00D500D6"/>
    <w:rsid w:val="00D527F8"/>
    <w:rsid w:val="00D534E5"/>
    <w:rsid w:val="00D639F0"/>
    <w:rsid w:val="00D65A11"/>
    <w:rsid w:val="00D66F71"/>
    <w:rsid w:val="00D67940"/>
    <w:rsid w:val="00D70526"/>
    <w:rsid w:val="00D96355"/>
    <w:rsid w:val="00DA088E"/>
    <w:rsid w:val="00DB19AC"/>
    <w:rsid w:val="00DB2F6C"/>
    <w:rsid w:val="00DB3BFF"/>
    <w:rsid w:val="00DB688D"/>
    <w:rsid w:val="00DB7A31"/>
    <w:rsid w:val="00DC0241"/>
    <w:rsid w:val="00DC3388"/>
    <w:rsid w:val="00DC5E44"/>
    <w:rsid w:val="00DC783C"/>
    <w:rsid w:val="00DD1945"/>
    <w:rsid w:val="00DD61BE"/>
    <w:rsid w:val="00DE3486"/>
    <w:rsid w:val="00DE4DF0"/>
    <w:rsid w:val="00DE7C01"/>
    <w:rsid w:val="00DF2E18"/>
    <w:rsid w:val="00DF570D"/>
    <w:rsid w:val="00E033AF"/>
    <w:rsid w:val="00E061BB"/>
    <w:rsid w:val="00E131CF"/>
    <w:rsid w:val="00E14835"/>
    <w:rsid w:val="00E17489"/>
    <w:rsid w:val="00E17834"/>
    <w:rsid w:val="00E232F9"/>
    <w:rsid w:val="00E35AEE"/>
    <w:rsid w:val="00E36164"/>
    <w:rsid w:val="00E40D46"/>
    <w:rsid w:val="00E41034"/>
    <w:rsid w:val="00E45D6C"/>
    <w:rsid w:val="00E47097"/>
    <w:rsid w:val="00E50E68"/>
    <w:rsid w:val="00E539E2"/>
    <w:rsid w:val="00E56796"/>
    <w:rsid w:val="00E5765D"/>
    <w:rsid w:val="00E617D7"/>
    <w:rsid w:val="00E72ECE"/>
    <w:rsid w:val="00E74225"/>
    <w:rsid w:val="00E75BE8"/>
    <w:rsid w:val="00E90E8A"/>
    <w:rsid w:val="00E955E0"/>
    <w:rsid w:val="00E97DEC"/>
    <w:rsid w:val="00EA4922"/>
    <w:rsid w:val="00EA67CE"/>
    <w:rsid w:val="00EA69B6"/>
    <w:rsid w:val="00EB01E9"/>
    <w:rsid w:val="00EC1D7C"/>
    <w:rsid w:val="00EC2829"/>
    <w:rsid w:val="00EC4A66"/>
    <w:rsid w:val="00EF388C"/>
    <w:rsid w:val="00F11FEE"/>
    <w:rsid w:val="00F15145"/>
    <w:rsid w:val="00F157C3"/>
    <w:rsid w:val="00F15F42"/>
    <w:rsid w:val="00F169B5"/>
    <w:rsid w:val="00F173E7"/>
    <w:rsid w:val="00F33D99"/>
    <w:rsid w:val="00F519EC"/>
    <w:rsid w:val="00F5256C"/>
    <w:rsid w:val="00F66611"/>
    <w:rsid w:val="00F67070"/>
    <w:rsid w:val="00F72C1C"/>
    <w:rsid w:val="00F776C0"/>
    <w:rsid w:val="00F77BEE"/>
    <w:rsid w:val="00F8473B"/>
    <w:rsid w:val="00F90659"/>
    <w:rsid w:val="00F94721"/>
    <w:rsid w:val="00FA5C2E"/>
    <w:rsid w:val="00FA7976"/>
    <w:rsid w:val="00FD41B5"/>
    <w:rsid w:val="00FD5E7B"/>
    <w:rsid w:val="00FE0A97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5D8D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E17834"/>
    <w:pPr>
      <w:jc w:val="both"/>
    </w:pPr>
    <w:rPr>
      <w:rFonts w:ascii="Arial" w:hAnsi="Arial"/>
      <w:spacing w:val="-5"/>
      <w:lang w:eastAsia="en-US"/>
    </w:rPr>
  </w:style>
  <w:style w:type="paragraph" w:styleId="Kop1">
    <w:name w:val="heading 1"/>
    <w:basedOn w:val="Kop-basis"/>
    <w:next w:val="Plattetekst"/>
    <w:qFormat/>
    <w:rsid w:val="007F59EC"/>
    <w:pPr>
      <w:spacing w:before="480"/>
      <w:jc w:val="left"/>
      <w:outlineLvl w:val="0"/>
    </w:pPr>
    <w:rPr>
      <w:sz w:val="28"/>
    </w:rPr>
  </w:style>
  <w:style w:type="paragraph" w:styleId="Kop2">
    <w:name w:val="heading 2"/>
    <w:basedOn w:val="Kop-basis"/>
    <w:next w:val="Plattetekst"/>
    <w:qFormat/>
    <w:rsid w:val="00C32A60"/>
    <w:pPr>
      <w:jc w:val="left"/>
      <w:outlineLvl w:val="1"/>
    </w:pPr>
  </w:style>
  <w:style w:type="paragraph" w:styleId="Kop3">
    <w:name w:val="heading 3"/>
    <w:basedOn w:val="Kop-basis"/>
    <w:next w:val="Plattetekst"/>
    <w:qFormat/>
    <w:rsid w:val="00B24E8B"/>
    <w:pPr>
      <w:spacing w:after="220"/>
      <w:jc w:val="left"/>
      <w:outlineLvl w:val="2"/>
    </w:pPr>
    <w:rPr>
      <w:rFonts w:ascii="Arial" w:hAnsi="Arial"/>
      <w:sz w:val="22"/>
    </w:rPr>
  </w:style>
  <w:style w:type="paragraph" w:styleId="Kop4">
    <w:name w:val="heading 4"/>
    <w:basedOn w:val="Kop-basis"/>
    <w:next w:val="Plattetekst"/>
    <w:qFormat/>
    <w:rsid w:val="00B24E8B"/>
    <w:pPr>
      <w:ind w:left="360"/>
      <w:outlineLvl w:val="3"/>
    </w:pPr>
    <w:rPr>
      <w:spacing w:val="-5"/>
      <w:sz w:val="18"/>
    </w:rPr>
  </w:style>
  <w:style w:type="paragraph" w:styleId="Kop5">
    <w:name w:val="heading 5"/>
    <w:basedOn w:val="Kop-basis"/>
    <w:next w:val="Plattetekst"/>
    <w:qFormat/>
    <w:rsid w:val="00B24E8B"/>
    <w:pPr>
      <w:ind w:left="720"/>
      <w:outlineLvl w:val="4"/>
    </w:pPr>
    <w:rPr>
      <w:spacing w:val="-5"/>
      <w:sz w:val="18"/>
    </w:rPr>
  </w:style>
  <w:style w:type="paragraph" w:styleId="Kop6">
    <w:name w:val="heading 6"/>
    <w:basedOn w:val="Kop-basis"/>
    <w:next w:val="Plattetekst"/>
    <w:qFormat/>
    <w:rsid w:val="00B24E8B"/>
    <w:pPr>
      <w:ind w:left="1080"/>
      <w:outlineLvl w:val="5"/>
    </w:pPr>
    <w:rPr>
      <w:spacing w:val="-5"/>
      <w:sz w:val="18"/>
    </w:rPr>
  </w:style>
  <w:style w:type="paragraph" w:styleId="Kop7">
    <w:name w:val="heading 7"/>
    <w:basedOn w:val="Standaard"/>
    <w:next w:val="Standaard"/>
    <w:qFormat/>
    <w:rsid w:val="00B24E8B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Kop8">
    <w:name w:val="heading 8"/>
    <w:basedOn w:val="Standaard"/>
    <w:next w:val="Standaard"/>
    <w:qFormat/>
    <w:rsid w:val="00B24E8B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Kop9">
    <w:name w:val="heading 9"/>
    <w:basedOn w:val="Standaard"/>
    <w:next w:val="Standaard"/>
    <w:qFormat/>
    <w:rsid w:val="00B24E8B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ttentieregel">
    <w:name w:val="Attentieregel"/>
    <w:basedOn w:val="Standaard"/>
    <w:next w:val="Aanhef"/>
    <w:rsid w:val="00B24E8B"/>
    <w:pPr>
      <w:spacing w:before="220" w:after="220" w:line="220" w:lineRule="atLeast"/>
    </w:pPr>
  </w:style>
  <w:style w:type="paragraph" w:styleId="Aanhef">
    <w:name w:val="Salutation"/>
    <w:basedOn w:val="Standaard"/>
    <w:next w:val="Onderwerpregel"/>
    <w:rsid w:val="00B24E8B"/>
    <w:pPr>
      <w:spacing w:before="220" w:after="220" w:line="220" w:lineRule="atLeast"/>
      <w:jc w:val="left"/>
    </w:pPr>
  </w:style>
  <w:style w:type="paragraph" w:styleId="Plattetekst">
    <w:name w:val="Body Text"/>
    <w:basedOn w:val="Standaard"/>
    <w:link w:val="PlattetekstChar"/>
    <w:rsid w:val="00B24E8B"/>
    <w:pPr>
      <w:spacing w:after="220" w:line="220" w:lineRule="atLeast"/>
    </w:pPr>
  </w:style>
  <w:style w:type="paragraph" w:customStyle="1" w:styleId="CC-lijst">
    <w:name w:val="CC-lijst"/>
    <w:basedOn w:val="Standaard"/>
    <w:rsid w:val="00B24E8B"/>
    <w:pPr>
      <w:keepLines/>
      <w:spacing w:line="220" w:lineRule="atLeast"/>
      <w:ind w:left="360" w:hanging="360"/>
    </w:pPr>
  </w:style>
  <w:style w:type="paragraph" w:styleId="Afsluiting">
    <w:name w:val="Closing"/>
    <w:basedOn w:val="Standaard"/>
    <w:next w:val="Handtekening"/>
    <w:rsid w:val="00B24E8B"/>
    <w:pPr>
      <w:keepNext/>
      <w:spacing w:after="60" w:line="220" w:lineRule="atLeast"/>
    </w:pPr>
  </w:style>
  <w:style w:type="paragraph" w:styleId="Handtekening">
    <w:name w:val="Signature"/>
    <w:basedOn w:val="Standaard"/>
    <w:next w:val="Handtekeningfunctie"/>
    <w:rsid w:val="00B24E8B"/>
    <w:pPr>
      <w:keepNext/>
      <w:spacing w:before="880" w:line="220" w:lineRule="atLeast"/>
      <w:jc w:val="left"/>
    </w:pPr>
  </w:style>
  <w:style w:type="paragraph" w:customStyle="1" w:styleId="Bedrijfsnaam">
    <w:name w:val="Bedrijfsnaam"/>
    <w:basedOn w:val="Standaard"/>
    <w:rsid w:val="00B24E8B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paragraph" w:styleId="Datum">
    <w:name w:val="Date"/>
    <w:basedOn w:val="Standaard"/>
    <w:next w:val="Naamadresbinnenin"/>
    <w:rsid w:val="00B24E8B"/>
    <w:pPr>
      <w:spacing w:after="220" w:line="220" w:lineRule="atLeast"/>
    </w:pPr>
  </w:style>
  <w:style w:type="character" w:styleId="Nadruk">
    <w:name w:val="Emphasis"/>
    <w:qFormat/>
    <w:rsid w:val="00B24E8B"/>
    <w:rPr>
      <w:rFonts w:ascii="Arial Black" w:hAnsi="Arial Black"/>
      <w:sz w:val="18"/>
    </w:rPr>
  </w:style>
  <w:style w:type="paragraph" w:customStyle="1" w:styleId="Bijlage">
    <w:name w:val="Bijlage"/>
    <w:basedOn w:val="Standaard"/>
    <w:next w:val="CC-lijst"/>
    <w:rsid w:val="00B24E8B"/>
    <w:pPr>
      <w:keepNext/>
      <w:keepLines/>
      <w:spacing w:after="220" w:line="220" w:lineRule="atLeast"/>
    </w:pPr>
  </w:style>
  <w:style w:type="paragraph" w:customStyle="1" w:styleId="Kop-basis">
    <w:name w:val="Kop - basis"/>
    <w:basedOn w:val="Standaard"/>
    <w:next w:val="Plattetekst"/>
    <w:rsid w:val="00B24E8B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Adresbinnenin">
    <w:name w:val="Adres binnenin"/>
    <w:basedOn w:val="Standaard"/>
    <w:rsid w:val="00B24E8B"/>
    <w:pPr>
      <w:spacing w:line="220" w:lineRule="atLeast"/>
    </w:pPr>
  </w:style>
  <w:style w:type="paragraph" w:customStyle="1" w:styleId="Naamadresbinnenin">
    <w:name w:val="Naam adres binnenin"/>
    <w:basedOn w:val="Adresbinnenin"/>
    <w:next w:val="Adresbinnenin"/>
    <w:rsid w:val="00B24E8B"/>
    <w:pPr>
      <w:spacing w:before="220"/>
    </w:pPr>
  </w:style>
  <w:style w:type="paragraph" w:customStyle="1" w:styleId="Verzendinstructies">
    <w:name w:val="Verzendinstructies"/>
    <w:basedOn w:val="Standaard"/>
    <w:next w:val="Naamadresbinnenin"/>
    <w:rsid w:val="00B24E8B"/>
    <w:pPr>
      <w:spacing w:after="220" w:line="220" w:lineRule="atLeast"/>
    </w:pPr>
    <w:rPr>
      <w:caps/>
    </w:rPr>
  </w:style>
  <w:style w:type="paragraph" w:customStyle="1" w:styleId="Referentieparaaf">
    <w:name w:val="Referentieparaaf"/>
    <w:basedOn w:val="Standaard"/>
    <w:next w:val="Bijlage"/>
    <w:rsid w:val="00B24E8B"/>
    <w:pPr>
      <w:keepNext/>
      <w:keepLines/>
      <w:spacing w:before="220" w:line="220" w:lineRule="atLeast"/>
    </w:pPr>
  </w:style>
  <w:style w:type="paragraph" w:customStyle="1" w:styleId="Referentieregel">
    <w:name w:val="Referentieregel"/>
    <w:basedOn w:val="Standaard"/>
    <w:next w:val="Verzendinstructies"/>
    <w:rsid w:val="00B24E8B"/>
    <w:pPr>
      <w:spacing w:after="220" w:line="220" w:lineRule="atLeast"/>
      <w:jc w:val="left"/>
    </w:pPr>
  </w:style>
  <w:style w:type="paragraph" w:customStyle="1" w:styleId="Adresafzender">
    <w:name w:val="Adres afzender"/>
    <w:basedOn w:val="Standaard"/>
    <w:rsid w:val="00B24E8B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  <w:jc w:val="left"/>
    </w:pPr>
    <w:rPr>
      <w:spacing w:val="0"/>
      <w:sz w:val="14"/>
    </w:rPr>
  </w:style>
  <w:style w:type="paragraph" w:customStyle="1" w:styleId="Handtekeningbedrijf">
    <w:name w:val="Handtekening bedrijf"/>
    <w:basedOn w:val="Handtekening"/>
    <w:next w:val="Referentieparaaf"/>
    <w:rsid w:val="00B24E8B"/>
    <w:pPr>
      <w:spacing w:before="0"/>
    </w:pPr>
  </w:style>
  <w:style w:type="paragraph" w:customStyle="1" w:styleId="Handtekeningfunctie">
    <w:name w:val="Handtekening functie"/>
    <w:basedOn w:val="Handtekening"/>
    <w:next w:val="Handtekeningbedrijf"/>
    <w:rsid w:val="00B24E8B"/>
    <w:pPr>
      <w:spacing w:before="0"/>
    </w:pPr>
  </w:style>
  <w:style w:type="character" w:customStyle="1" w:styleId="Slogan">
    <w:name w:val="Slogan"/>
    <w:basedOn w:val="Standaardalinea-lettertype"/>
    <w:rsid w:val="00B24E8B"/>
    <w:rPr>
      <w:rFonts w:ascii="Arial Black" w:hAnsi="Arial Black"/>
      <w:sz w:val="18"/>
    </w:rPr>
  </w:style>
  <w:style w:type="paragraph" w:customStyle="1" w:styleId="Onderwerpregel">
    <w:name w:val="Onderwerpregel"/>
    <w:basedOn w:val="Standaard"/>
    <w:next w:val="Plattetekst"/>
    <w:rsid w:val="00B24E8B"/>
    <w:pPr>
      <w:spacing w:after="220" w:line="220" w:lineRule="atLeast"/>
      <w:jc w:val="left"/>
    </w:pPr>
    <w:rPr>
      <w:rFonts w:ascii="Arial Black" w:hAnsi="Arial Black"/>
      <w:spacing w:val="-10"/>
    </w:rPr>
  </w:style>
  <w:style w:type="paragraph" w:styleId="Koptekst">
    <w:name w:val="header"/>
    <w:basedOn w:val="Standaard"/>
    <w:rsid w:val="00B24E8B"/>
    <w:pPr>
      <w:tabs>
        <w:tab w:val="center" w:pos="4320"/>
        <w:tab w:val="right" w:pos="8640"/>
      </w:tabs>
    </w:pPr>
  </w:style>
  <w:style w:type="paragraph" w:styleId="Voettekst">
    <w:name w:val="footer"/>
    <w:basedOn w:val="Standaard"/>
    <w:link w:val="VoettekstChar"/>
    <w:uiPriority w:val="99"/>
    <w:rsid w:val="00B24E8B"/>
    <w:pPr>
      <w:tabs>
        <w:tab w:val="center" w:pos="4320"/>
        <w:tab w:val="right" w:pos="8640"/>
      </w:tabs>
    </w:pPr>
  </w:style>
  <w:style w:type="paragraph" w:styleId="Lijst">
    <w:name w:val="List"/>
    <w:basedOn w:val="Plattetekst"/>
    <w:rsid w:val="00B24E8B"/>
    <w:pPr>
      <w:ind w:left="360" w:hanging="360"/>
    </w:pPr>
  </w:style>
  <w:style w:type="paragraph" w:styleId="Lijstopsomteken">
    <w:name w:val="List Bullet"/>
    <w:basedOn w:val="Lijst"/>
    <w:autoRedefine/>
    <w:rsid w:val="00B24E8B"/>
    <w:pPr>
      <w:numPr>
        <w:numId w:val="3"/>
      </w:numPr>
    </w:pPr>
  </w:style>
  <w:style w:type="paragraph" w:styleId="Lijstnummering">
    <w:name w:val="List Number"/>
    <w:basedOn w:val="Plattetekst"/>
    <w:rsid w:val="00B24E8B"/>
    <w:pPr>
      <w:numPr>
        <w:numId w:val="4"/>
      </w:numPr>
    </w:pPr>
  </w:style>
  <w:style w:type="paragraph" w:styleId="Adresenvelop">
    <w:name w:val="envelope address"/>
    <w:basedOn w:val="Standaard"/>
    <w:rsid w:val="00B24E8B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paragraph" w:styleId="Afzender">
    <w:name w:val="envelope return"/>
    <w:basedOn w:val="Standaard"/>
    <w:rsid w:val="00B24E8B"/>
    <w:rPr>
      <w:rFonts w:cs="Arial"/>
    </w:rPr>
  </w:style>
  <w:style w:type="paragraph" w:styleId="Berichtkop">
    <w:name w:val="Message Header"/>
    <w:basedOn w:val="Standaard"/>
    <w:rsid w:val="00B24E8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Bijschrift">
    <w:name w:val="caption"/>
    <w:basedOn w:val="Standaard"/>
    <w:next w:val="Standaard"/>
    <w:qFormat/>
    <w:rsid w:val="007F59EC"/>
    <w:pPr>
      <w:keepNext/>
      <w:spacing w:before="120" w:after="120"/>
    </w:pPr>
    <w:rPr>
      <w:bCs/>
      <w:i/>
    </w:rPr>
  </w:style>
  <w:style w:type="paragraph" w:styleId="Bloktekst">
    <w:name w:val="Block Text"/>
    <w:basedOn w:val="Standaard"/>
    <w:rsid w:val="00B24E8B"/>
    <w:pPr>
      <w:spacing w:after="120"/>
      <w:ind w:left="1440" w:right="1440"/>
    </w:pPr>
  </w:style>
  <w:style w:type="paragraph" w:styleId="Bronvermelding">
    <w:name w:val="table of authorities"/>
    <w:basedOn w:val="Standaard"/>
    <w:next w:val="Standaard"/>
    <w:semiHidden/>
    <w:rsid w:val="00B24E8B"/>
    <w:pPr>
      <w:ind w:left="200" w:hanging="200"/>
    </w:pPr>
  </w:style>
  <w:style w:type="paragraph" w:styleId="Documentstructuur">
    <w:name w:val="Document Map"/>
    <w:basedOn w:val="Standaard"/>
    <w:semiHidden/>
    <w:rsid w:val="00B24E8B"/>
    <w:pPr>
      <w:shd w:val="clear" w:color="auto" w:fill="000080"/>
    </w:pPr>
    <w:rPr>
      <w:rFonts w:ascii="Tahoma" w:hAnsi="Tahoma" w:cs="Tahoma"/>
    </w:rPr>
  </w:style>
  <w:style w:type="character" w:styleId="Eindnootmarkering">
    <w:name w:val="endnote reference"/>
    <w:basedOn w:val="Standaardalinea-lettertype"/>
    <w:semiHidden/>
    <w:rsid w:val="00B24E8B"/>
    <w:rPr>
      <w:vertAlign w:val="superscript"/>
    </w:rPr>
  </w:style>
  <w:style w:type="paragraph" w:styleId="Eindnoottekst">
    <w:name w:val="endnote text"/>
    <w:basedOn w:val="Standaard"/>
    <w:semiHidden/>
    <w:rsid w:val="00B24E8B"/>
  </w:style>
  <w:style w:type="paragraph" w:styleId="E-mailhandtekening">
    <w:name w:val="E-mail Signature"/>
    <w:basedOn w:val="Standaard"/>
    <w:rsid w:val="00B24E8B"/>
  </w:style>
  <w:style w:type="character" w:styleId="GevolgdeHyperlink">
    <w:name w:val="FollowedHyperlink"/>
    <w:basedOn w:val="Standaardalinea-lettertype"/>
    <w:rsid w:val="00B24E8B"/>
    <w:rPr>
      <w:color w:val="800080"/>
      <w:u w:val="single"/>
    </w:rPr>
  </w:style>
  <w:style w:type="paragraph" w:styleId="HTML-voorafopgemaakt">
    <w:name w:val="HTML Preformatted"/>
    <w:aliases w:val=" vooraf opgemaakt"/>
    <w:basedOn w:val="Standaard"/>
    <w:rsid w:val="00B24E8B"/>
    <w:rPr>
      <w:rFonts w:ascii="Courier New" w:hAnsi="Courier New" w:cs="Courier New"/>
    </w:rPr>
  </w:style>
  <w:style w:type="character" w:styleId="HTML-acroniem">
    <w:name w:val="HTML Acronym"/>
    <w:basedOn w:val="Standaardalinea-lettertype"/>
    <w:rsid w:val="00B24E8B"/>
  </w:style>
  <w:style w:type="paragraph" w:styleId="HTML-adres">
    <w:name w:val="HTML Address"/>
    <w:basedOn w:val="Standaard"/>
    <w:rsid w:val="00B24E8B"/>
    <w:rPr>
      <w:i/>
      <w:iCs/>
    </w:rPr>
  </w:style>
  <w:style w:type="character" w:styleId="HTML-citaat">
    <w:name w:val="HTML Cite"/>
    <w:basedOn w:val="Standaardalinea-lettertype"/>
    <w:rsid w:val="00B24E8B"/>
    <w:rPr>
      <w:i/>
      <w:iCs/>
    </w:rPr>
  </w:style>
  <w:style w:type="character" w:styleId="HTMLCode">
    <w:name w:val="HTML Code"/>
    <w:basedOn w:val="Standaardalinea-lettertype"/>
    <w:rsid w:val="00B24E8B"/>
    <w:rPr>
      <w:rFonts w:ascii="Courier New" w:hAnsi="Courier New"/>
      <w:sz w:val="20"/>
      <w:szCs w:val="20"/>
    </w:rPr>
  </w:style>
  <w:style w:type="character" w:styleId="HTMLDefinition">
    <w:name w:val="HTML Definition"/>
    <w:basedOn w:val="Standaardalinea-lettertype"/>
    <w:rsid w:val="00B24E8B"/>
    <w:rPr>
      <w:i/>
      <w:iCs/>
    </w:rPr>
  </w:style>
  <w:style w:type="character" w:styleId="HTML-schrijfmachine">
    <w:name w:val="HTML Typewriter"/>
    <w:basedOn w:val="Standaardalinea-lettertype"/>
    <w:rsid w:val="00B24E8B"/>
    <w:rPr>
      <w:rFonts w:ascii="Courier New" w:hAnsi="Courier New"/>
      <w:sz w:val="20"/>
      <w:szCs w:val="20"/>
    </w:rPr>
  </w:style>
  <w:style w:type="character" w:styleId="HTML-toetsenbord">
    <w:name w:val="HTML Keyboard"/>
    <w:basedOn w:val="Standaardalinea-lettertype"/>
    <w:rsid w:val="00B24E8B"/>
    <w:rPr>
      <w:rFonts w:ascii="Courier New" w:hAnsi="Courier New"/>
      <w:sz w:val="20"/>
      <w:szCs w:val="20"/>
    </w:rPr>
  </w:style>
  <w:style w:type="character" w:styleId="HTMLVariable">
    <w:name w:val="HTML Variable"/>
    <w:basedOn w:val="Standaardalinea-lettertype"/>
    <w:rsid w:val="00B24E8B"/>
    <w:rPr>
      <w:i/>
      <w:iCs/>
    </w:rPr>
  </w:style>
  <w:style w:type="character" w:styleId="HTML-voorbeeld">
    <w:name w:val="HTML Sample"/>
    <w:basedOn w:val="Standaardalinea-lettertype"/>
    <w:rsid w:val="00B24E8B"/>
    <w:rPr>
      <w:rFonts w:ascii="Courier New" w:hAnsi="Courier New"/>
    </w:rPr>
  </w:style>
  <w:style w:type="character" w:styleId="Hyperlink">
    <w:name w:val="Hyperlink"/>
    <w:basedOn w:val="Standaardalinea-lettertype"/>
    <w:rsid w:val="00B24E8B"/>
    <w:rPr>
      <w:color w:val="0000FF"/>
      <w:u w:val="single"/>
    </w:rPr>
  </w:style>
  <w:style w:type="paragraph" w:styleId="Index1">
    <w:name w:val="index 1"/>
    <w:basedOn w:val="Standaard"/>
    <w:next w:val="Standaard"/>
    <w:autoRedefine/>
    <w:semiHidden/>
    <w:rsid w:val="00B24E8B"/>
    <w:pPr>
      <w:ind w:left="200" w:hanging="200"/>
    </w:pPr>
  </w:style>
  <w:style w:type="paragraph" w:styleId="Index2">
    <w:name w:val="index 2"/>
    <w:basedOn w:val="Standaard"/>
    <w:next w:val="Standaard"/>
    <w:autoRedefine/>
    <w:semiHidden/>
    <w:rsid w:val="00B24E8B"/>
    <w:pPr>
      <w:ind w:left="400" w:hanging="200"/>
    </w:pPr>
  </w:style>
  <w:style w:type="paragraph" w:styleId="Index3">
    <w:name w:val="index 3"/>
    <w:basedOn w:val="Standaard"/>
    <w:next w:val="Standaard"/>
    <w:autoRedefine/>
    <w:semiHidden/>
    <w:rsid w:val="00B24E8B"/>
    <w:pPr>
      <w:ind w:left="600" w:hanging="200"/>
    </w:pPr>
  </w:style>
  <w:style w:type="paragraph" w:styleId="Index4">
    <w:name w:val="index 4"/>
    <w:basedOn w:val="Standaard"/>
    <w:next w:val="Standaard"/>
    <w:autoRedefine/>
    <w:semiHidden/>
    <w:rsid w:val="00B24E8B"/>
    <w:pPr>
      <w:ind w:left="800" w:hanging="200"/>
    </w:pPr>
  </w:style>
  <w:style w:type="paragraph" w:styleId="Index5">
    <w:name w:val="index 5"/>
    <w:basedOn w:val="Standaard"/>
    <w:next w:val="Standaard"/>
    <w:autoRedefine/>
    <w:semiHidden/>
    <w:rsid w:val="00B24E8B"/>
    <w:pPr>
      <w:ind w:left="1000" w:hanging="200"/>
    </w:pPr>
  </w:style>
  <w:style w:type="paragraph" w:styleId="Index6">
    <w:name w:val="index 6"/>
    <w:basedOn w:val="Standaard"/>
    <w:next w:val="Standaard"/>
    <w:autoRedefine/>
    <w:semiHidden/>
    <w:rsid w:val="00B24E8B"/>
    <w:pPr>
      <w:ind w:left="1200" w:hanging="200"/>
    </w:pPr>
  </w:style>
  <w:style w:type="paragraph" w:styleId="Index7">
    <w:name w:val="index 7"/>
    <w:basedOn w:val="Standaard"/>
    <w:next w:val="Standaard"/>
    <w:autoRedefine/>
    <w:semiHidden/>
    <w:rsid w:val="00B24E8B"/>
    <w:pPr>
      <w:ind w:left="1400" w:hanging="200"/>
    </w:pPr>
  </w:style>
  <w:style w:type="paragraph" w:styleId="Index8">
    <w:name w:val="index 8"/>
    <w:basedOn w:val="Standaard"/>
    <w:next w:val="Standaard"/>
    <w:autoRedefine/>
    <w:semiHidden/>
    <w:rsid w:val="00B24E8B"/>
    <w:pPr>
      <w:ind w:left="1600" w:hanging="200"/>
    </w:pPr>
  </w:style>
  <w:style w:type="paragraph" w:styleId="Index9">
    <w:name w:val="index 9"/>
    <w:basedOn w:val="Standaard"/>
    <w:next w:val="Standaard"/>
    <w:autoRedefine/>
    <w:semiHidden/>
    <w:rsid w:val="00B24E8B"/>
    <w:pPr>
      <w:ind w:left="1800" w:hanging="200"/>
    </w:pPr>
  </w:style>
  <w:style w:type="paragraph" w:styleId="Indexkop">
    <w:name w:val="index heading"/>
    <w:basedOn w:val="Standaard"/>
    <w:next w:val="Index1"/>
    <w:semiHidden/>
    <w:rsid w:val="00B24E8B"/>
    <w:rPr>
      <w:rFonts w:cs="Arial"/>
      <w:b/>
      <w:bCs/>
    </w:rPr>
  </w:style>
  <w:style w:type="paragraph" w:styleId="Inhopg1">
    <w:name w:val="toc 1"/>
    <w:basedOn w:val="Standaard"/>
    <w:next w:val="Standaard"/>
    <w:autoRedefine/>
    <w:semiHidden/>
    <w:rsid w:val="00B24E8B"/>
  </w:style>
  <w:style w:type="paragraph" w:styleId="Inhopg2">
    <w:name w:val="toc 2"/>
    <w:basedOn w:val="Standaard"/>
    <w:next w:val="Standaard"/>
    <w:autoRedefine/>
    <w:semiHidden/>
    <w:rsid w:val="00B24E8B"/>
    <w:pPr>
      <w:ind w:left="200"/>
    </w:pPr>
  </w:style>
  <w:style w:type="paragraph" w:styleId="Inhopg3">
    <w:name w:val="toc 3"/>
    <w:basedOn w:val="Standaard"/>
    <w:next w:val="Standaard"/>
    <w:autoRedefine/>
    <w:semiHidden/>
    <w:rsid w:val="00B24E8B"/>
    <w:pPr>
      <w:ind w:left="400"/>
    </w:pPr>
  </w:style>
  <w:style w:type="paragraph" w:styleId="Inhopg4">
    <w:name w:val="toc 4"/>
    <w:basedOn w:val="Standaard"/>
    <w:next w:val="Standaard"/>
    <w:autoRedefine/>
    <w:semiHidden/>
    <w:rsid w:val="00B24E8B"/>
    <w:pPr>
      <w:ind w:left="600"/>
    </w:pPr>
  </w:style>
  <w:style w:type="paragraph" w:styleId="Inhopg5">
    <w:name w:val="toc 5"/>
    <w:basedOn w:val="Standaard"/>
    <w:next w:val="Standaard"/>
    <w:autoRedefine/>
    <w:semiHidden/>
    <w:rsid w:val="00B24E8B"/>
    <w:pPr>
      <w:ind w:left="800"/>
    </w:pPr>
  </w:style>
  <w:style w:type="paragraph" w:styleId="Inhopg6">
    <w:name w:val="toc 6"/>
    <w:basedOn w:val="Standaard"/>
    <w:next w:val="Standaard"/>
    <w:autoRedefine/>
    <w:semiHidden/>
    <w:rsid w:val="00B24E8B"/>
    <w:pPr>
      <w:ind w:left="1000"/>
    </w:pPr>
  </w:style>
  <w:style w:type="paragraph" w:styleId="Inhopg7">
    <w:name w:val="toc 7"/>
    <w:basedOn w:val="Standaard"/>
    <w:next w:val="Standaard"/>
    <w:autoRedefine/>
    <w:semiHidden/>
    <w:rsid w:val="00B24E8B"/>
    <w:pPr>
      <w:ind w:left="1200"/>
    </w:pPr>
  </w:style>
  <w:style w:type="paragraph" w:styleId="Inhopg8">
    <w:name w:val="toc 8"/>
    <w:basedOn w:val="Standaard"/>
    <w:next w:val="Standaard"/>
    <w:autoRedefine/>
    <w:semiHidden/>
    <w:rsid w:val="00B24E8B"/>
    <w:pPr>
      <w:ind w:left="1400"/>
    </w:pPr>
  </w:style>
  <w:style w:type="paragraph" w:styleId="Inhopg9">
    <w:name w:val="toc 9"/>
    <w:basedOn w:val="Standaard"/>
    <w:next w:val="Standaard"/>
    <w:autoRedefine/>
    <w:semiHidden/>
    <w:rsid w:val="00B24E8B"/>
    <w:pPr>
      <w:ind w:left="1600"/>
    </w:pPr>
  </w:style>
  <w:style w:type="paragraph" w:styleId="Kopbronvermelding">
    <w:name w:val="toa heading"/>
    <w:basedOn w:val="Standaard"/>
    <w:next w:val="Standaard"/>
    <w:semiHidden/>
    <w:rsid w:val="00B24E8B"/>
    <w:pPr>
      <w:spacing w:before="120"/>
    </w:pPr>
    <w:rPr>
      <w:rFonts w:cs="Arial"/>
      <w:b/>
      <w:bCs/>
      <w:sz w:val="24"/>
      <w:szCs w:val="24"/>
    </w:rPr>
  </w:style>
  <w:style w:type="paragraph" w:styleId="Lijst2">
    <w:name w:val="List 2"/>
    <w:basedOn w:val="Standaard"/>
    <w:rsid w:val="00B24E8B"/>
    <w:pPr>
      <w:ind w:left="566" w:hanging="283"/>
    </w:pPr>
  </w:style>
  <w:style w:type="paragraph" w:styleId="Lijst3">
    <w:name w:val="List 3"/>
    <w:basedOn w:val="Standaard"/>
    <w:rsid w:val="00B24E8B"/>
    <w:pPr>
      <w:ind w:left="849" w:hanging="283"/>
    </w:pPr>
  </w:style>
  <w:style w:type="paragraph" w:styleId="Lijst4">
    <w:name w:val="List 4"/>
    <w:basedOn w:val="Standaard"/>
    <w:rsid w:val="00B24E8B"/>
    <w:pPr>
      <w:ind w:left="1132" w:hanging="283"/>
    </w:pPr>
  </w:style>
  <w:style w:type="paragraph" w:styleId="Lijst5">
    <w:name w:val="List 5"/>
    <w:basedOn w:val="Standaard"/>
    <w:rsid w:val="00B24E8B"/>
    <w:pPr>
      <w:ind w:left="1415" w:hanging="283"/>
    </w:pPr>
  </w:style>
  <w:style w:type="paragraph" w:styleId="Lijstmetafbeeldingen">
    <w:name w:val="table of figures"/>
    <w:basedOn w:val="Standaard"/>
    <w:next w:val="Standaard"/>
    <w:semiHidden/>
    <w:rsid w:val="00B24E8B"/>
    <w:pPr>
      <w:ind w:left="400" w:hanging="400"/>
    </w:pPr>
  </w:style>
  <w:style w:type="paragraph" w:styleId="Lijstopsomteken2">
    <w:name w:val="List Bullet 2"/>
    <w:basedOn w:val="Standaard"/>
    <w:autoRedefine/>
    <w:rsid w:val="00B24E8B"/>
    <w:pPr>
      <w:numPr>
        <w:numId w:val="5"/>
      </w:numPr>
    </w:pPr>
  </w:style>
  <w:style w:type="paragraph" w:styleId="Lijstopsomteken3">
    <w:name w:val="List Bullet 3"/>
    <w:basedOn w:val="Standaard"/>
    <w:autoRedefine/>
    <w:rsid w:val="00B24E8B"/>
    <w:pPr>
      <w:numPr>
        <w:numId w:val="6"/>
      </w:numPr>
    </w:pPr>
  </w:style>
  <w:style w:type="paragraph" w:styleId="Lijstopsomteken4">
    <w:name w:val="List Bullet 4"/>
    <w:basedOn w:val="Standaard"/>
    <w:autoRedefine/>
    <w:rsid w:val="00B24E8B"/>
    <w:pPr>
      <w:numPr>
        <w:numId w:val="7"/>
      </w:numPr>
    </w:pPr>
  </w:style>
  <w:style w:type="paragraph" w:styleId="Lijstopsomteken5">
    <w:name w:val="List Bullet 5"/>
    <w:basedOn w:val="Standaard"/>
    <w:autoRedefine/>
    <w:rsid w:val="00B24E8B"/>
    <w:pPr>
      <w:numPr>
        <w:numId w:val="8"/>
      </w:numPr>
    </w:pPr>
  </w:style>
  <w:style w:type="paragraph" w:styleId="Lijstnummering2">
    <w:name w:val="List Number 2"/>
    <w:basedOn w:val="Standaard"/>
    <w:rsid w:val="00B24E8B"/>
    <w:pPr>
      <w:numPr>
        <w:numId w:val="9"/>
      </w:numPr>
    </w:pPr>
  </w:style>
  <w:style w:type="paragraph" w:styleId="Lijstnummering3">
    <w:name w:val="List Number 3"/>
    <w:basedOn w:val="Standaard"/>
    <w:rsid w:val="00B24E8B"/>
    <w:pPr>
      <w:numPr>
        <w:numId w:val="10"/>
      </w:numPr>
    </w:pPr>
  </w:style>
  <w:style w:type="paragraph" w:styleId="Lijstnummering4">
    <w:name w:val="List Number 4"/>
    <w:basedOn w:val="Standaard"/>
    <w:rsid w:val="00B24E8B"/>
    <w:pPr>
      <w:numPr>
        <w:numId w:val="11"/>
      </w:numPr>
    </w:pPr>
  </w:style>
  <w:style w:type="paragraph" w:styleId="Lijstnummering5">
    <w:name w:val="List Number 5"/>
    <w:basedOn w:val="Standaard"/>
    <w:rsid w:val="00B24E8B"/>
    <w:pPr>
      <w:numPr>
        <w:numId w:val="12"/>
      </w:numPr>
    </w:pPr>
  </w:style>
  <w:style w:type="paragraph" w:styleId="Lijstvoortzetting">
    <w:name w:val="List Continue"/>
    <w:basedOn w:val="Standaard"/>
    <w:rsid w:val="00B24E8B"/>
    <w:pPr>
      <w:spacing w:after="120"/>
      <w:ind w:left="283"/>
    </w:pPr>
  </w:style>
  <w:style w:type="paragraph" w:styleId="Lijstvoortzetting2">
    <w:name w:val="List Continue 2"/>
    <w:basedOn w:val="Standaard"/>
    <w:rsid w:val="00B24E8B"/>
    <w:pPr>
      <w:spacing w:after="120"/>
      <w:ind w:left="566"/>
    </w:pPr>
  </w:style>
  <w:style w:type="paragraph" w:styleId="Lijstvoortzetting3">
    <w:name w:val="List Continue 3"/>
    <w:basedOn w:val="Standaard"/>
    <w:rsid w:val="00B24E8B"/>
    <w:pPr>
      <w:spacing w:after="120"/>
      <w:ind w:left="849"/>
    </w:pPr>
  </w:style>
  <w:style w:type="paragraph" w:styleId="Lijstvoortzetting4">
    <w:name w:val="List Continue 4"/>
    <w:basedOn w:val="Standaard"/>
    <w:rsid w:val="00B24E8B"/>
    <w:pPr>
      <w:spacing w:after="120"/>
      <w:ind w:left="1132"/>
    </w:pPr>
  </w:style>
  <w:style w:type="paragraph" w:styleId="Lijstvoortzetting5">
    <w:name w:val="List Continue 5"/>
    <w:basedOn w:val="Standaard"/>
    <w:rsid w:val="00B24E8B"/>
    <w:pPr>
      <w:spacing w:after="120"/>
      <w:ind w:left="1415"/>
    </w:pPr>
  </w:style>
  <w:style w:type="paragraph" w:styleId="Macrotekst">
    <w:name w:val="macro"/>
    <w:semiHidden/>
    <w:rsid w:val="00B24E8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spacing w:val="-5"/>
      <w:lang w:eastAsia="en-US"/>
    </w:rPr>
  </w:style>
  <w:style w:type="paragraph" w:styleId="Normaalweb">
    <w:name w:val="Normal (Web)"/>
    <w:basedOn w:val="Standaard"/>
    <w:rsid w:val="00B24E8B"/>
    <w:rPr>
      <w:rFonts w:ascii="Times New Roman" w:hAnsi="Times New Roman"/>
      <w:sz w:val="24"/>
      <w:szCs w:val="24"/>
    </w:rPr>
  </w:style>
  <w:style w:type="paragraph" w:styleId="Notitiekop">
    <w:name w:val="Note Heading"/>
    <w:basedOn w:val="Standaard"/>
    <w:next w:val="Standaard"/>
    <w:rsid w:val="00B24E8B"/>
  </w:style>
  <w:style w:type="paragraph" w:styleId="Tekstzonderopmaak">
    <w:name w:val="Plain Text"/>
    <w:basedOn w:val="Standaard"/>
    <w:rsid w:val="00B24E8B"/>
    <w:rPr>
      <w:rFonts w:ascii="Courier New" w:hAnsi="Courier New" w:cs="Courier New"/>
    </w:rPr>
  </w:style>
  <w:style w:type="character" w:styleId="Paginanummer">
    <w:name w:val="page number"/>
    <w:basedOn w:val="Standaardalinea-lettertype"/>
    <w:rsid w:val="00B24E8B"/>
  </w:style>
  <w:style w:type="paragraph" w:styleId="Plattetekst2">
    <w:name w:val="Body Text 2"/>
    <w:basedOn w:val="Standaard"/>
    <w:rsid w:val="00B24E8B"/>
    <w:pPr>
      <w:spacing w:after="120" w:line="480" w:lineRule="auto"/>
    </w:pPr>
  </w:style>
  <w:style w:type="paragraph" w:styleId="Plattetekst3">
    <w:name w:val="Body Text 3"/>
    <w:basedOn w:val="Standaard"/>
    <w:rsid w:val="00B24E8B"/>
    <w:pPr>
      <w:spacing w:after="120"/>
    </w:pPr>
    <w:rPr>
      <w:sz w:val="16"/>
      <w:szCs w:val="16"/>
    </w:rPr>
  </w:style>
  <w:style w:type="paragraph" w:styleId="Platteteksteersteinspringing">
    <w:name w:val="Body Text First Indent"/>
    <w:basedOn w:val="Plattetekst"/>
    <w:rsid w:val="00B24E8B"/>
    <w:pPr>
      <w:spacing w:after="120" w:line="240" w:lineRule="auto"/>
      <w:ind w:firstLine="210"/>
    </w:pPr>
  </w:style>
  <w:style w:type="paragraph" w:styleId="Plattetekstinspringen">
    <w:name w:val="Body Text Indent"/>
    <w:basedOn w:val="Standaard"/>
    <w:rsid w:val="00B24E8B"/>
    <w:pPr>
      <w:spacing w:after="120"/>
      <w:ind w:left="283"/>
    </w:pPr>
  </w:style>
  <w:style w:type="paragraph" w:styleId="Platteteksteersteinspringing2">
    <w:name w:val="Body Text First Indent 2"/>
    <w:basedOn w:val="Plattetekstinspringen"/>
    <w:rsid w:val="00B24E8B"/>
    <w:pPr>
      <w:ind w:firstLine="210"/>
    </w:pPr>
  </w:style>
  <w:style w:type="paragraph" w:styleId="Plattetekstinspringen2">
    <w:name w:val="Body Text Indent 2"/>
    <w:basedOn w:val="Standaard"/>
    <w:rsid w:val="00B24E8B"/>
    <w:pPr>
      <w:spacing w:after="120" w:line="480" w:lineRule="auto"/>
      <w:ind w:left="283"/>
    </w:pPr>
  </w:style>
  <w:style w:type="paragraph" w:styleId="Plattetekstinspringen3">
    <w:name w:val="Body Text Indent 3"/>
    <w:basedOn w:val="Standaard"/>
    <w:rsid w:val="00B24E8B"/>
    <w:pPr>
      <w:spacing w:after="120"/>
      <w:ind w:left="283"/>
    </w:pPr>
    <w:rPr>
      <w:sz w:val="16"/>
      <w:szCs w:val="16"/>
    </w:rPr>
  </w:style>
  <w:style w:type="character" w:styleId="Regelnummer">
    <w:name w:val="line number"/>
    <w:basedOn w:val="Standaardalinea-lettertype"/>
    <w:rsid w:val="00B24E8B"/>
  </w:style>
  <w:style w:type="paragraph" w:styleId="Standaardinspringing">
    <w:name w:val="Normal Indent"/>
    <w:basedOn w:val="Standaard"/>
    <w:rsid w:val="00B24E8B"/>
    <w:pPr>
      <w:ind w:left="708"/>
    </w:pPr>
  </w:style>
  <w:style w:type="paragraph" w:styleId="Ondertitel">
    <w:name w:val="Subtitle"/>
    <w:basedOn w:val="Standaard"/>
    <w:qFormat/>
    <w:rsid w:val="00B24E8B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ekstopmerking">
    <w:name w:val="annotation text"/>
    <w:basedOn w:val="Standaard"/>
    <w:semiHidden/>
    <w:rsid w:val="00B24E8B"/>
  </w:style>
  <w:style w:type="paragraph" w:styleId="Titel">
    <w:name w:val="Title"/>
    <w:basedOn w:val="Standaard"/>
    <w:qFormat/>
    <w:rsid w:val="00B24E8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styleId="Verwijzingopmerking">
    <w:name w:val="annotation reference"/>
    <w:basedOn w:val="Standaardalinea-lettertype"/>
    <w:semiHidden/>
    <w:rsid w:val="00B24E8B"/>
    <w:rPr>
      <w:sz w:val="16"/>
      <w:szCs w:val="16"/>
    </w:rPr>
  </w:style>
  <w:style w:type="character" w:styleId="Voetnootmarkering">
    <w:name w:val="footnote reference"/>
    <w:basedOn w:val="Standaardalinea-lettertype"/>
    <w:semiHidden/>
    <w:rsid w:val="00B24E8B"/>
    <w:rPr>
      <w:vertAlign w:val="superscript"/>
    </w:rPr>
  </w:style>
  <w:style w:type="paragraph" w:styleId="Voetnoottekst">
    <w:name w:val="footnote text"/>
    <w:basedOn w:val="Standaard"/>
    <w:semiHidden/>
    <w:rsid w:val="00B24E8B"/>
  </w:style>
  <w:style w:type="character" w:styleId="Zwaar">
    <w:name w:val="Strong"/>
    <w:basedOn w:val="Standaardalinea-lettertype"/>
    <w:qFormat/>
    <w:rsid w:val="00B24E8B"/>
    <w:rPr>
      <w:b/>
      <w:bCs/>
    </w:rPr>
  </w:style>
  <w:style w:type="paragraph" w:customStyle="1" w:styleId="inleiding">
    <w:name w:val="inleiding"/>
    <w:basedOn w:val="Standaard"/>
    <w:rsid w:val="000C6921"/>
    <w:pPr>
      <w:spacing w:line="300" w:lineRule="atLeast"/>
      <w:jc w:val="left"/>
    </w:pPr>
    <w:rPr>
      <w:rFonts w:ascii="Times New Roman" w:hAnsi="Times New Roman"/>
      <w:spacing w:val="0"/>
      <w:sz w:val="22"/>
    </w:rPr>
  </w:style>
  <w:style w:type="paragraph" w:customStyle="1" w:styleId="LOGOdeEnergiemanager">
    <w:name w:val="LOGO de Energiemanager"/>
    <w:rsid w:val="007D5C4C"/>
    <w:rPr>
      <w:rFonts w:ascii="Tw Cen MT" w:hAnsi="Tw Cen MT"/>
      <w:b/>
      <w:bCs/>
      <w:color w:val="000000"/>
      <w:kern w:val="28"/>
      <w:sz w:val="21"/>
      <w:szCs w:val="21"/>
    </w:rPr>
  </w:style>
  <w:style w:type="paragraph" w:customStyle="1" w:styleId="Formula">
    <w:name w:val="Formula"/>
    <w:basedOn w:val="Standaard"/>
    <w:next w:val="Standaard"/>
    <w:rsid w:val="00FA7976"/>
    <w:pPr>
      <w:tabs>
        <w:tab w:val="right" w:pos="7371"/>
      </w:tabs>
      <w:spacing w:line="300" w:lineRule="atLeast"/>
      <w:jc w:val="left"/>
    </w:pPr>
    <w:rPr>
      <w:rFonts w:ascii="Verdana" w:hAnsi="Verdana"/>
      <w:noProof/>
      <w:spacing w:val="0"/>
      <w:sz w:val="22"/>
      <w:lang w:val="en-GB"/>
    </w:rPr>
  </w:style>
  <w:style w:type="table" w:styleId="Tabelraster">
    <w:name w:val="Table Grid"/>
    <w:basedOn w:val="Standaardtabel"/>
    <w:rsid w:val="00BA5D5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semiHidden/>
    <w:rsid w:val="006154C8"/>
    <w:rPr>
      <w:rFonts w:ascii="Tahoma" w:hAnsi="Tahoma" w:cs="Tahoma"/>
      <w:sz w:val="16"/>
      <w:szCs w:val="16"/>
    </w:rPr>
  </w:style>
  <w:style w:type="paragraph" w:styleId="Lijstalinea">
    <w:name w:val="List Paragraph"/>
    <w:basedOn w:val="Plattetekst"/>
    <w:uiPriority w:val="34"/>
    <w:qFormat/>
    <w:rsid w:val="00A37D69"/>
    <w:pPr>
      <w:numPr>
        <w:numId w:val="35"/>
      </w:numPr>
      <w:spacing w:after="0"/>
      <w:ind w:left="714" w:hanging="357"/>
    </w:pPr>
  </w:style>
  <w:style w:type="character" w:customStyle="1" w:styleId="VoettekstChar">
    <w:name w:val="Voettekst Char"/>
    <w:basedOn w:val="Standaardalinea-lettertype"/>
    <w:link w:val="Voettekst"/>
    <w:uiPriority w:val="99"/>
    <w:rsid w:val="00E14835"/>
    <w:rPr>
      <w:rFonts w:ascii="Arial" w:hAnsi="Arial"/>
      <w:spacing w:val="-5"/>
      <w:lang w:eastAsia="en-US"/>
    </w:rPr>
  </w:style>
  <w:style w:type="character" w:styleId="Tekstvantijdelijkeaanduiding">
    <w:name w:val="Placeholder Text"/>
    <w:basedOn w:val="Standaardalinea-lettertype"/>
    <w:uiPriority w:val="99"/>
    <w:semiHidden/>
    <w:rsid w:val="006D132F"/>
    <w:rPr>
      <w:color w:val="808080"/>
    </w:rPr>
  </w:style>
  <w:style w:type="character" w:customStyle="1" w:styleId="PlattetekstChar">
    <w:name w:val="Platte tekst Char"/>
    <w:basedOn w:val="Standaardalinea-lettertype"/>
    <w:link w:val="Plattetekst"/>
    <w:rsid w:val="0014761C"/>
    <w:rPr>
      <w:rFonts w:ascii="Arial" w:hAnsi="Arial"/>
      <w:spacing w:val="-5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Aangepaste%20Office-sjablonen\memo%20de%20energiemanage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031F59BFFC44ED985E6E38EB98FEB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7F300E7-2CDB-4632-A4CA-F3029C987EDB}"/>
      </w:docPartPr>
      <w:docPartBody>
        <w:p w:rsidR="00E9170D" w:rsidRDefault="00E9170D">
          <w:pPr>
            <w:pStyle w:val="69031F59BFFC44ED985E6E38EB98FEB4"/>
          </w:pPr>
          <w:r w:rsidRPr="0001324D">
            <w:rPr>
              <w:rStyle w:val="Tekstvantijdelijkeaanduiding"/>
            </w:rPr>
            <w:t>[Publicatiedatum]</w:t>
          </w:r>
        </w:p>
      </w:docPartBody>
    </w:docPart>
    <w:docPart>
      <w:docPartPr>
        <w:name w:val="31DE4423C2B64C12800605AE2A77B92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9996486-1A0F-47FC-87EE-18775CBD0A42}"/>
      </w:docPartPr>
      <w:docPartBody>
        <w:p w:rsidR="00E9170D" w:rsidRDefault="00E9170D">
          <w:pPr>
            <w:pStyle w:val="31DE4423C2B64C12800605AE2A77B927"/>
          </w:pPr>
          <w:r w:rsidRPr="0001324D">
            <w:rPr>
              <w:rStyle w:val="Tekstvantijdelijkeaanduiding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70D"/>
    <w:rsid w:val="000B6CCB"/>
    <w:rsid w:val="0015549B"/>
    <w:rsid w:val="001B556F"/>
    <w:rsid w:val="00376F85"/>
    <w:rsid w:val="004A7DEF"/>
    <w:rsid w:val="008C3349"/>
    <w:rsid w:val="00980ECE"/>
    <w:rsid w:val="00A26535"/>
    <w:rsid w:val="00A51C56"/>
    <w:rsid w:val="00A76782"/>
    <w:rsid w:val="00B67BBC"/>
    <w:rsid w:val="00BF26E7"/>
    <w:rsid w:val="00E71434"/>
    <w:rsid w:val="00E9170D"/>
    <w:rsid w:val="00FD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customStyle="1" w:styleId="69031F59BFFC44ED985E6E38EB98FEB4">
    <w:name w:val="69031F59BFFC44ED985E6E38EB98FEB4"/>
  </w:style>
  <w:style w:type="paragraph" w:customStyle="1" w:styleId="31DE4423C2B64C12800605AE2A77B927">
    <w:name w:val="31DE4423C2B64C12800605AE2A77B9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2EB321-38C1-4BBA-B1C3-8EBCB2277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 de energiemanager.dotm</Template>
  <TotalTime>0</TotalTime>
  <Pages>1</Pages>
  <Words>157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controleformulier profielen aardgas</vt:lpstr>
    </vt:vector>
  </TitlesOfParts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controleformulier profielen aardgas 2023 versie 1.00</dc:title>
  <dc:creator/>
  <cp:lastModifiedBy/>
  <cp:revision>1</cp:revision>
  <cp:lastPrinted>2008-01-29T08:55:00Z</cp:lastPrinted>
  <dcterms:created xsi:type="dcterms:W3CDTF">2016-03-13T12:53:00Z</dcterms:created>
  <dcterms:modified xsi:type="dcterms:W3CDTF">2022-05-23T14:36:00Z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i4>1043</vt:i4>
  </property>
  <property fmtid="{D5CDD505-2E9C-101B-9397-08002B2CF9AE}" pid="3" name="Version">
    <vt:i4>2003051900</vt:i4>
  </property>
  <property fmtid="{D5CDD505-2E9C-101B-9397-08002B2CF9AE}" pid="4" name="UseDefaultLanguage">
    <vt:bool>true</vt:bool>
  </property>
</Properties>
</file>